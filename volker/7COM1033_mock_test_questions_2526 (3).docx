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A6CC" w14:textId="36B21033" w:rsidR="009A7062" w:rsidRDefault="009A7062" w:rsidP="008A3357">
      <w:pPr>
        <w:spacing w:after="60"/>
        <w:rPr>
          <w:rFonts w:ascii="Arial" w:hAnsi="Arial" w:cs="Arial"/>
        </w:rPr>
      </w:pPr>
    </w:p>
    <w:p w14:paraId="78A01C4C" w14:textId="3F7CE6A6" w:rsidR="009A7062" w:rsidRPr="002D07E7" w:rsidRDefault="009676EE" w:rsidP="009A7062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Neural Networks and Machine Learning</w:t>
      </w:r>
    </w:p>
    <w:p w14:paraId="7BE11D83" w14:textId="3C989433" w:rsidR="00E901BC" w:rsidRDefault="00DE3294" w:rsidP="009A7062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7</w:t>
      </w:r>
      <w:r w:rsidR="008F552C">
        <w:rPr>
          <w:rFonts w:ascii="Calibri" w:hAnsi="Calibri"/>
          <w:b/>
          <w:sz w:val="28"/>
        </w:rPr>
        <w:t>COM10</w:t>
      </w:r>
      <w:r>
        <w:rPr>
          <w:rFonts w:ascii="Calibri" w:hAnsi="Calibri"/>
          <w:b/>
          <w:sz w:val="28"/>
        </w:rPr>
        <w:t>33</w:t>
      </w:r>
      <w:r w:rsidR="00F03E69">
        <w:rPr>
          <w:rFonts w:ascii="Calibri" w:hAnsi="Calibri"/>
          <w:b/>
          <w:sz w:val="28"/>
        </w:rPr>
        <w:t xml:space="preserve"> (202</w:t>
      </w:r>
      <w:r w:rsidR="00FA58EC">
        <w:rPr>
          <w:rFonts w:ascii="Calibri" w:hAnsi="Calibri"/>
          <w:b/>
          <w:sz w:val="28"/>
        </w:rPr>
        <w:t>5</w:t>
      </w:r>
      <w:r w:rsidR="00F03E69">
        <w:rPr>
          <w:rFonts w:ascii="Calibri" w:hAnsi="Calibri"/>
          <w:b/>
          <w:sz w:val="28"/>
        </w:rPr>
        <w:t>/202</w:t>
      </w:r>
      <w:r w:rsidR="00FA58EC">
        <w:rPr>
          <w:rFonts w:ascii="Calibri" w:hAnsi="Calibri"/>
          <w:b/>
          <w:sz w:val="28"/>
        </w:rPr>
        <w:t>6</w:t>
      </w:r>
      <w:r w:rsidR="00F03E69">
        <w:rPr>
          <w:rFonts w:ascii="Calibri" w:hAnsi="Calibri"/>
          <w:b/>
          <w:sz w:val="28"/>
        </w:rPr>
        <w:t>)</w:t>
      </w:r>
    </w:p>
    <w:p w14:paraId="5F279B60" w14:textId="77777777" w:rsidR="009A7062" w:rsidRPr="002D07E7" w:rsidRDefault="009A7062" w:rsidP="009A7062">
      <w:pPr>
        <w:jc w:val="center"/>
        <w:rPr>
          <w:rFonts w:ascii="Calibri" w:hAnsi="Calibri"/>
          <w:b/>
          <w:sz w:val="28"/>
        </w:rPr>
      </w:pPr>
    </w:p>
    <w:p w14:paraId="0D809E3A" w14:textId="2A68C090" w:rsidR="009A7062" w:rsidRDefault="008F552C" w:rsidP="009A7062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Mock</w:t>
      </w:r>
      <w:r w:rsidR="009A7062">
        <w:rPr>
          <w:rFonts w:ascii="Calibri" w:hAnsi="Calibri"/>
          <w:b/>
          <w:sz w:val="28"/>
        </w:rPr>
        <w:t xml:space="preserve"> Test </w:t>
      </w:r>
      <w:r w:rsidR="00DE3294">
        <w:rPr>
          <w:rFonts w:ascii="Calibri" w:hAnsi="Calibri"/>
          <w:b/>
          <w:sz w:val="28"/>
        </w:rPr>
        <w:t>Questions (Volker)</w:t>
      </w:r>
    </w:p>
    <w:p w14:paraId="1A42BD36" w14:textId="77777777" w:rsidR="009A7062" w:rsidRDefault="009A7062" w:rsidP="009A7062">
      <w:pPr>
        <w:jc w:val="center"/>
        <w:rPr>
          <w:rFonts w:ascii="Calibri" w:hAnsi="Calibri"/>
          <w:b/>
          <w:sz w:val="28"/>
        </w:rPr>
      </w:pPr>
    </w:p>
    <w:p w14:paraId="0D61858E" w14:textId="77777777" w:rsidR="009A7062" w:rsidRDefault="009A7062" w:rsidP="009A7062">
      <w:pPr>
        <w:jc w:val="center"/>
        <w:rPr>
          <w:rFonts w:ascii="Calibri" w:hAnsi="Calibri"/>
          <w:b/>
          <w:sz w:val="28"/>
        </w:rPr>
      </w:pPr>
    </w:p>
    <w:p w14:paraId="714D5041" w14:textId="5A5CE9E9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B43DAD">
        <w:rPr>
          <w:sz w:val="24"/>
          <w:lang w:val="en-GB" w:eastAsia="en-GB"/>
        </w:rPr>
        <w:t xml:space="preserve">Question 1: </w:t>
      </w:r>
      <w:r>
        <w:rPr>
          <w:sz w:val="24"/>
          <w:lang w:val="en-GB" w:eastAsia="en-GB"/>
        </w:rPr>
        <w:t>Associative Networks</w:t>
      </w:r>
    </w:p>
    <w:p w14:paraId="6EB71434" w14:textId="77777777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4A39E21" w14:textId="169B0E56" w:rsidR="009578B6" w:rsidRPr="009578B6" w:rsidRDefault="009578B6" w:rsidP="009578B6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9578B6">
        <w:rPr>
          <w:sz w:val="24"/>
          <w:lang w:val="en-GB" w:eastAsia="en-GB"/>
        </w:rPr>
        <w:t xml:space="preserve">The following diagram shows an associative (Willshaw) net with four input units and four output units. In this network, </w:t>
      </w:r>
      <w:r>
        <w:rPr>
          <w:sz w:val="24"/>
          <w:lang w:val="en-GB" w:eastAsia="en-GB"/>
        </w:rPr>
        <w:t>1</w:t>
      </w:r>
      <w:r w:rsidR="00753B7B">
        <w:rPr>
          <w:sz w:val="24"/>
          <w:lang w:val="en-GB" w:eastAsia="en-GB"/>
        </w:rPr>
        <w:t>4</w:t>
      </w:r>
      <w:r>
        <w:rPr>
          <w:sz w:val="24"/>
          <w:lang w:val="en-GB" w:eastAsia="en-GB"/>
        </w:rPr>
        <w:t xml:space="preserve"> of the 16 </w:t>
      </w:r>
      <w:r w:rsidRPr="009578B6">
        <w:rPr>
          <w:sz w:val="24"/>
          <w:lang w:val="en-GB" w:eastAsia="en-GB"/>
        </w:rPr>
        <w:t>synapses are switched off</w:t>
      </w:r>
      <w:r>
        <w:rPr>
          <w:sz w:val="24"/>
          <w:lang w:val="en-GB" w:eastAsia="en-GB"/>
        </w:rPr>
        <w:t xml:space="preserve">. The </w:t>
      </w:r>
      <w:r w:rsidR="00753B7B">
        <w:rPr>
          <w:sz w:val="24"/>
          <w:lang w:val="en-GB" w:eastAsia="en-GB"/>
        </w:rPr>
        <w:t>two</w:t>
      </w:r>
      <w:r>
        <w:rPr>
          <w:sz w:val="24"/>
          <w:lang w:val="en-GB" w:eastAsia="en-GB"/>
        </w:rPr>
        <w:t xml:space="preserve"> synapse</w:t>
      </w:r>
      <w:r w:rsidR="00753B7B">
        <w:rPr>
          <w:sz w:val="24"/>
          <w:lang w:val="en-GB" w:eastAsia="en-GB"/>
        </w:rPr>
        <w:t>s</w:t>
      </w:r>
      <w:r>
        <w:rPr>
          <w:sz w:val="24"/>
          <w:lang w:val="en-GB" w:eastAsia="en-GB"/>
        </w:rPr>
        <w:t xml:space="preserve"> that </w:t>
      </w:r>
      <w:r w:rsidR="00753B7B">
        <w:rPr>
          <w:sz w:val="24"/>
          <w:lang w:val="en-GB" w:eastAsia="en-GB"/>
        </w:rPr>
        <w:t>are</w:t>
      </w:r>
      <w:r>
        <w:rPr>
          <w:sz w:val="24"/>
          <w:lang w:val="en-GB" w:eastAsia="en-GB"/>
        </w:rPr>
        <w:t xml:space="preserve"> </w:t>
      </w:r>
      <w:r w:rsidRPr="009578B6">
        <w:rPr>
          <w:sz w:val="24"/>
          <w:lang w:val="en-GB" w:eastAsia="en-GB"/>
        </w:rPr>
        <w:t xml:space="preserve">switched on </w:t>
      </w:r>
      <w:r w:rsidR="00753B7B">
        <w:rPr>
          <w:sz w:val="24"/>
          <w:lang w:val="en-GB" w:eastAsia="en-GB"/>
        </w:rPr>
        <w:t>are</w:t>
      </w:r>
      <w:r>
        <w:rPr>
          <w:sz w:val="24"/>
          <w:lang w:val="en-GB" w:eastAsia="en-GB"/>
        </w:rPr>
        <w:t xml:space="preserve"> </w:t>
      </w:r>
      <w:r w:rsidRPr="009578B6">
        <w:rPr>
          <w:sz w:val="24"/>
          <w:lang w:val="en-GB" w:eastAsia="en-GB"/>
        </w:rPr>
        <w:t>marked by a black dot.</w:t>
      </w:r>
      <w:r>
        <w:rPr>
          <w:sz w:val="24"/>
          <w:lang w:val="en-GB" w:eastAsia="en-GB"/>
        </w:rPr>
        <w:t xml:space="preserve"> </w:t>
      </w:r>
      <w:r w:rsidRPr="009578B6">
        <w:rPr>
          <w:sz w:val="24"/>
          <w:lang w:val="en-GB" w:eastAsia="en-GB"/>
        </w:rPr>
        <w:t>The association between which input pattern and which output pattern has been stored</w:t>
      </w:r>
      <w:r>
        <w:rPr>
          <w:sz w:val="24"/>
          <w:lang w:val="en-GB" w:eastAsia="en-GB"/>
        </w:rPr>
        <w:t xml:space="preserve"> (4 marks)</w:t>
      </w:r>
      <w:r w:rsidRPr="009578B6">
        <w:rPr>
          <w:sz w:val="24"/>
          <w:lang w:val="en-GB" w:eastAsia="en-GB"/>
        </w:rPr>
        <w:t>?</w:t>
      </w:r>
    </w:p>
    <w:p w14:paraId="6C4903CE" w14:textId="138E0F5D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lang w:val="en-GB" w:eastAsia="en-GB"/>
        </w:rPr>
      </w:pPr>
    </w:p>
    <w:p w14:paraId="4BF029F7" w14:textId="5786D7FF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lang w:val="en-GB" w:eastAsia="en-GB"/>
        </w:rPr>
      </w:pPr>
    </w:p>
    <w:p w14:paraId="0095614D" w14:textId="30EB9973" w:rsidR="009578B6" w:rsidRDefault="00753B7B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0E6EE" wp14:editId="60918876">
                <wp:simplePos x="0" y="0"/>
                <wp:positionH relativeFrom="column">
                  <wp:posOffset>2600960</wp:posOffset>
                </wp:positionH>
                <wp:positionV relativeFrom="paragraph">
                  <wp:posOffset>2014855</wp:posOffset>
                </wp:positionV>
                <wp:extent cx="142864" cy="142865"/>
                <wp:effectExtent l="0" t="0" r="0" b="0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64" cy="14286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FCC75C" w14:textId="77777777" w:rsidR="00753B7B" w:rsidRDefault="00753B7B" w:rsidP="00753B7B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020E6EE" id="Oval 71" o:spid="_x0000_s1026" style="position:absolute;margin-left:204.8pt;margin-top:158.65pt;width:11.25pt;height:1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" fillcolor="windowText" strokecolor="windowText" strokeweight="1pt">
                <v:textbox>
                  <w:txbxContent>
                    <w:p w14:paraId="0BFCC75C" w14:textId="77777777" w:rsidR="00753B7B" w:rsidRDefault="00753B7B" w:rsidP="00753B7B"/>
                  </w:txbxContent>
                </v:textbox>
              </v:oval>
            </w:pict>
          </mc:Fallback>
        </mc:AlternateContent>
      </w:r>
      <w:r w:rsidR="009578B6">
        <w:rPr>
          <w:sz w:val="24"/>
          <w:lang w:val="en-GB" w:eastAsia="en-GB"/>
        </w:rPr>
        <w:tab/>
      </w:r>
      <w:r w:rsidR="009578B6" w:rsidRPr="007A0507">
        <w:rPr>
          <w:noProof/>
          <w:sz w:val="24"/>
          <w:lang w:val="en-GB" w:eastAsia="en-GB"/>
        </w:rPr>
        <mc:AlternateContent>
          <mc:Choice Requires="wpg">
            <w:drawing>
              <wp:inline distT="0" distB="0" distL="0" distR="0" wp14:anchorId="1EB502D7" wp14:editId="3BFB6E80">
                <wp:extent cx="5042337" cy="3655975"/>
                <wp:effectExtent l="0" t="0" r="0" b="1905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2337" cy="3655975"/>
                          <a:chOff x="1071538" y="1285860"/>
                          <a:chExt cx="5042337" cy="3655975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2428860" y="1928802"/>
                            <a:ext cx="2143140" cy="2714644"/>
                            <a:chOff x="2428860" y="1928802"/>
                            <a:chExt cx="2143140" cy="2215374"/>
                          </a:xfrm>
                        </wpg:grpSpPr>
                        <wps:wsp>
                          <wps:cNvPr id="31" name="Straight Connector 31"/>
                          <wps:cNvCnPr/>
                          <wps:spPr>
                            <a:xfrm rot="16200000" flipH="1">
                              <a:off x="1321571" y="3036091"/>
                              <a:ext cx="2214580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2" name="Straight Connector 32"/>
                          <wps:cNvCnPr/>
                          <wps:spPr>
                            <a:xfrm rot="5400000">
                              <a:off x="2035950" y="303609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3" name="Straight Connector 33"/>
                          <wps:cNvCnPr/>
                          <wps:spPr>
                            <a:xfrm rot="16200000" flipH="1">
                              <a:off x="2750333" y="3036090"/>
                              <a:ext cx="2214578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rot="5400000">
                              <a:off x="3463916" y="303609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 rot="16200000">
                            <a:off x="2143508" y="1642654"/>
                            <a:ext cx="2143140" cy="2715441"/>
                            <a:chOff x="2143507" y="1642652"/>
                            <a:chExt cx="2143140" cy="2215374"/>
                          </a:xfrm>
                        </wpg:grpSpPr>
                        <wps:wsp>
                          <wps:cNvPr id="27" name="Straight Connector 27"/>
                          <wps:cNvCnPr/>
                          <wps:spPr>
                            <a:xfrm rot="16200000" flipH="1">
                              <a:off x="1036218" y="2749941"/>
                              <a:ext cx="2214580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 rot="5400000">
                              <a:off x="1750597" y="274994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 rot="16200000" flipH="1">
                              <a:off x="2464980" y="2749940"/>
                              <a:ext cx="2214578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0" name="Straight Connector 30"/>
                          <wps:cNvCnPr/>
                          <wps:spPr>
                            <a:xfrm rot="5400000">
                              <a:off x="3178563" y="274994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6" name="Oval 16"/>
                        <wps:cNvSpPr/>
                        <wps:spPr>
                          <a:xfrm>
                            <a:off x="228598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44DB40D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17" name="Oval 17"/>
                        <wps:cNvSpPr/>
                        <wps:spPr>
                          <a:xfrm>
                            <a:off x="1571604" y="392906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BED5EC7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18" name="Oval 18"/>
                        <wps:cNvSpPr/>
                        <wps:spPr>
                          <a:xfrm>
                            <a:off x="300036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E8E609F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19" name="Oval 19"/>
                        <wps:cNvSpPr/>
                        <wps:spPr>
                          <a:xfrm>
                            <a:off x="371474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8D5E4AD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20" name="Oval 20"/>
                        <wps:cNvSpPr/>
                        <wps:spPr>
                          <a:xfrm>
                            <a:off x="442912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3DBAA73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21" name="Oval 21"/>
                        <wps:cNvSpPr/>
                        <wps:spPr>
                          <a:xfrm>
                            <a:off x="1571604" y="321468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3563AAA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22" name="Oval 22"/>
                        <wps:cNvSpPr/>
                        <wps:spPr>
                          <a:xfrm>
                            <a:off x="1571604" y="250030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083AE55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23" name="Oval 23"/>
                        <wps:cNvSpPr/>
                        <wps:spPr>
                          <a:xfrm>
                            <a:off x="1571604" y="178592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DFC5E42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24" name="Oval 24"/>
                        <wps:cNvSpPr/>
                        <wps:spPr>
                          <a:xfrm>
                            <a:off x="3081296" y="2547002"/>
                            <a:ext cx="142876" cy="142876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07EC90" w14:textId="77777777" w:rsidR="009578B6" w:rsidRDefault="009578B6" w:rsidP="009578B6"/>
                          </w:txbxContent>
                        </wps:txbx>
                        <wps:bodyPr rtlCol="0" anchor="ctr"/>
                      </wps:wsp>
                      <wps:wsp>
                        <wps:cNvPr id="25" name="TextBox 59"/>
                        <wps:cNvSpPr txBox="1"/>
                        <wps:spPr>
                          <a:xfrm>
                            <a:off x="1071538" y="1285860"/>
                            <a:ext cx="1183005" cy="370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277EDD" w14:textId="77777777" w:rsidR="009578B6" w:rsidRDefault="009578B6" w:rsidP="009578B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input units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6" name="TextBox 60"/>
                        <wps:cNvSpPr txBox="1"/>
                        <wps:spPr>
                          <a:xfrm>
                            <a:off x="4786090" y="4571630"/>
                            <a:ext cx="1327785" cy="370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176442" w14:textId="77777777" w:rsidR="009578B6" w:rsidRDefault="009578B6" w:rsidP="009578B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output units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502D7" id="Group 13" o:spid="_x0000_s1027" style="width:397.05pt;height:287.85pt;mso-position-horizontal-relative:char;mso-position-vertical-relative:line" coordorigin="10715,12858" coordsize="50423,3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">
                <v:group id="Group 14" o:spid="_x0000_s1028" style="position:absolute;left:24288;top:19288;width:21432;height:27146" coordorigin="24288,19288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Straight Connector 31" o:spid="_x0000_s1029" style="position:absolute;rotation:90;flip:x;visibility:visible;mso-wrap-style:square" from="13215,30361" to="35360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" strokecolor="windowText"/>
                  <v:line id="Straight Connector 32" o:spid="_x0000_s1030" style="position:absolute;rotation:90;visibility:visible;mso-wrap-style:square" from="20359,30360" to="4250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" strokecolor="windowText"/>
                  <v:line id="Straight Connector 33" o:spid="_x0000_s1031" style="position:absolute;rotation:90;flip:x;visibility:visible;mso-wrap-style:square" from="27503,30361" to="49648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" strokecolor="windowText"/>
                  <v:line id="Straight Connector 34" o:spid="_x0000_s1032" style="position:absolute;rotation:90;visibility:visible;mso-wrap-style:square" from="34639,30360" to="5678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" strokecolor="windowText"/>
                </v:group>
                <v:group id="Group 15" o:spid="_x0000_s1033" style="position:absolute;left:21434;top:16427;width:21431;height:27154;rotation:-90" coordorigin="21435,16426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">
                  <v:line id="Straight Connector 27" o:spid="_x0000_s1034" style="position:absolute;rotation:90;flip:x;visibility:visible;mso-wrap-style:square" from="10362,27499" to="32508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" strokecolor="windowText"/>
                  <v:line id="Straight Connector 28" o:spid="_x0000_s1035" style="position:absolute;rotation:90;visibility:visible;mso-wrap-style:square" from="17505,27499" to="3965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" strokecolor="windowText"/>
                  <v:line id="Straight Connector 29" o:spid="_x0000_s1036" style="position:absolute;rotation:90;flip:x;visibility:visible;mso-wrap-style:square" from="24649,27499" to="46795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" strokecolor="windowText"/>
                  <v:line id="Straight Connector 30" o:spid="_x0000_s1037" style="position:absolute;rotation:90;visibility:visible;mso-wrap-style:square" from="31785,27499" to="5393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" strokecolor="windowText"/>
                </v:group>
                <v:oval id="Oval 16" o:spid="_x0000_s1038" style="position:absolute;left:22859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" filled="f" strokecolor="windowText" strokeweight="1pt">
                  <v:textbox>
                    <w:txbxContent>
                      <w:p w14:paraId="344DB40D" w14:textId="77777777" w:rsidR="009578B6" w:rsidRDefault="009578B6" w:rsidP="009578B6"/>
                    </w:txbxContent>
                  </v:textbox>
                </v:oval>
                <v:oval id="Oval 17" o:spid="_x0000_s1039" style="position:absolute;left:15716;top:39290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" filled="f" strokecolor="windowText" strokeweight="1pt">
                  <v:textbox>
                    <w:txbxContent>
                      <w:p w14:paraId="5BED5EC7" w14:textId="77777777" w:rsidR="009578B6" w:rsidRDefault="009578B6" w:rsidP="009578B6"/>
                    </w:txbxContent>
                  </v:textbox>
                </v:oval>
                <v:oval id="Oval 18" o:spid="_x0000_s1040" style="position:absolute;left:30003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" filled="f" strokecolor="windowText" strokeweight="1pt">
                  <v:textbox>
                    <w:txbxContent>
                      <w:p w14:paraId="5E8E609F" w14:textId="77777777" w:rsidR="009578B6" w:rsidRDefault="009578B6" w:rsidP="009578B6"/>
                    </w:txbxContent>
                  </v:textbox>
                </v:oval>
                <v:oval id="Oval 19" o:spid="_x0000_s1041" style="position:absolute;left:37147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" filled="f" strokecolor="windowText" strokeweight="1pt">
                  <v:textbox>
                    <w:txbxContent>
                      <w:p w14:paraId="68D5E4AD" w14:textId="77777777" w:rsidR="009578B6" w:rsidRDefault="009578B6" w:rsidP="009578B6"/>
                    </w:txbxContent>
                  </v:textbox>
                </v:oval>
                <v:oval id="Oval 20" o:spid="_x0000_s1042" style="position:absolute;left:44291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" filled="f" strokecolor="windowText" strokeweight="1pt">
                  <v:textbox>
                    <w:txbxContent>
                      <w:p w14:paraId="13DBAA73" w14:textId="77777777" w:rsidR="009578B6" w:rsidRDefault="009578B6" w:rsidP="009578B6"/>
                    </w:txbxContent>
                  </v:textbox>
                </v:oval>
                <v:oval id="Oval 21" o:spid="_x0000_s1043" style="position:absolute;left:15716;top:32146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" filled="f" strokecolor="windowText" strokeweight="1pt">
                  <v:textbox>
                    <w:txbxContent>
                      <w:p w14:paraId="03563AAA" w14:textId="77777777" w:rsidR="009578B6" w:rsidRDefault="009578B6" w:rsidP="009578B6"/>
                    </w:txbxContent>
                  </v:textbox>
                </v:oval>
                <v:oval id="Oval 22" o:spid="_x0000_s1044" style="position:absolute;left:15716;top:25003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" filled="f" strokecolor="windowText" strokeweight="1pt">
                  <v:textbox>
                    <w:txbxContent>
                      <w:p w14:paraId="3083AE55" w14:textId="77777777" w:rsidR="009578B6" w:rsidRDefault="009578B6" w:rsidP="009578B6"/>
                    </w:txbxContent>
                  </v:textbox>
                </v:oval>
                <v:oval id="Oval 23" o:spid="_x0000_s1045" style="position:absolute;left:15716;top:17859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" filled="f" strokecolor="windowText" strokeweight="1pt">
                  <v:textbox>
                    <w:txbxContent>
                      <w:p w14:paraId="5DFC5E42" w14:textId="77777777" w:rsidR="009578B6" w:rsidRDefault="009578B6" w:rsidP="009578B6"/>
                    </w:txbxContent>
                  </v:textbox>
                </v:oval>
                <v:oval id="Oval 24" o:spid="_x0000_s1046" style="position:absolute;left:30812;top:25470;width:1429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" fillcolor="windowText" strokecolor="windowText" strokeweight="1pt">
                  <v:textbox>
                    <w:txbxContent>
                      <w:p w14:paraId="1507EC90" w14:textId="77777777" w:rsidR="009578B6" w:rsidRDefault="009578B6" w:rsidP="009578B6"/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9" o:spid="_x0000_s1047" type="#_x0000_t202" style="position:absolute;left:10715;top:12858;width:11830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P+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sin8fok/QBZ3AAAA//8DAFBLAQItABQABgAIAAAAIQDb4fbL7gAAAIUBAAATAAAAAAAAAAAA&#10;AAAAAAAAAABbQ29udGVudF9UeXBlc10ueG1sUEsBAi0AFAAGAAgAAAAhAFr0LFu/AAAAFQEAAAsA&#10;AAAAAAAAAAAAAAAAHwEAAF9yZWxzLy5yZWxzUEsBAi0AFAAGAAgAAAAhAN9bk/7EAAAA2wAAAA8A&#10;AAAAAAAAAAAAAAAABwIAAGRycy9kb3ducmV2LnhtbFBLBQYAAAAAAwADALcAAAD4AgAAAAA=&#10;" filled="f" stroked="f">
                  <v:textbox style="mso-fit-shape-to-text:t">
                    <w:txbxContent>
                      <w:p w14:paraId="7C277EDD" w14:textId="77777777" w:rsidR="009578B6" w:rsidRDefault="009578B6" w:rsidP="009578B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input units</w:t>
                        </w:r>
                      </w:p>
                    </w:txbxContent>
                  </v:textbox>
                </v:shape>
                <v:shape id="TextBox 60" o:spid="_x0000_s1048" type="#_x0000_t202" style="position:absolute;left:47860;top:45716;width:13278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" filled="f" stroked="f">
                  <v:textbox style="mso-fit-shape-to-text:t">
                    <w:txbxContent>
                      <w:p w14:paraId="78176442" w14:textId="77777777" w:rsidR="009578B6" w:rsidRDefault="009578B6" w:rsidP="009578B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output units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1947B9" w14:textId="3968B285" w:rsidR="009578B6" w:rsidRP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sz w:val="24"/>
          <w:lang w:val="en-GB" w:eastAsia="en-GB"/>
        </w:rPr>
      </w:pPr>
    </w:p>
    <w:p w14:paraId="6DFD5E91" w14:textId="600FE67D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D0A4424" w14:textId="6DE50725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F9B28F1" w14:textId="0DEE7AC8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</w:p>
    <w:p w14:paraId="74253135" w14:textId="51DDA7C1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F79675D" w14:textId="2F7F22DE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B696E73" w14:textId="56BEF669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70002AB" w14:textId="00C9233E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F59B2FA" w14:textId="6F33F62A" w:rsidR="00EA35CC" w:rsidRDefault="00EA35CC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7778A4A" w14:textId="77777777" w:rsidR="00EA35CC" w:rsidRDefault="00EA35CC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ED93C75" w14:textId="0EF10702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FA69B89" w14:textId="5831E1E5" w:rsidR="009578B6" w:rsidRDefault="009578B6" w:rsidP="009578B6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E927B6">
        <w:rPr>
          <w:sz w:val="24"/>
          <w:lang w:val="en-GB" w:eastAsia="en-GB"/>
        </w:rPr>
        <w:lastRenderedPageBreak/>
        <w:t xml:space="preserve">Store the following input-output </w:t>
      </w:r>
      <w:r>
        <w:rPr>
          <w:sz w:val="24"/>
          <w:lang w:val="en-GB" w:eastAsia="en-GB"/>
        </w:rPr>
        <w:t xml:space="preserve">pattern </w:t>
      </w:r>
      <w:r w:rsidRPr="00E927B6">
        <w:rPr>
          <w:sz w:val="24"/>
          <w:lang w:val="en-GB" w:eastAsia="en-GB"/>
        </w:rPr>
        <w:t xml:space="preserve">pairs in </w:t>
      </w:r>
      <w:r w:rsidR="00753B7B">
        <w:rPr>
          <w:sz w:val="24"/>
          <w:lang w:val="en-GB" w:eastAsia="en-GB"/>
        </w:rPr>
        <w:t>an associative</w:t>
      </w:r>
      <w:r w:rsidRPr="00E927B6">
        <w:rPr>
          <w:sz w:val="24"/>
          <w:lang w:val="en-GB" w:eastAsia="en-GB"/>
        </w:rPr>
        <w:t xml:space="preserve"> net: input pattern 1 = (</w:t>
      </w:r>
      <w:r w:rsidR="00F83D39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F83D39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F83D39">
        <w:rPr>
          <w:sz w:val="24"/>
          <w:lang w:val="en-GB" w:eastAsia="en-GB"/>
        </w:rPr>
        <w:t>1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F83D39">
        <w:rPr>
          <w:sz w:val="24"/>
          <w:lang w:val="en-GB" w:eastAsia="en-GB"/>
        </w:rPr>
        <w:t>1</w:t>
      </w:r>
      <w:r w:rsidRPr="00E927B6">
        <w:rPr>
          <w:sz w:val="24"/>
          <w:lang w:val="en-GB" w:eastAsia="en-GB"/>
        </w:rPr>
        <w:t>), output pattern 1 = (</w:t>
      </w:r>
      <w:r w:rsidR="00753B7B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 xml:space="preserve">, </w:t>
      </w:r>
      <w:r w:rsidR="00753B7B">
        <w:rPr>
          <w:sz w:val="24"/>
          <w:lang w:val="en-GB" w:eastAsia="en-GB"/>
        </w:rPr>
        <w:t>1, 1</w:t>
      </w:r>
      <w:r>
        <w:rPr>
          <w:sz w:val="24"/>
          <w:lang w:val="en-GB" w:eastAsia="en-GB"/>
        </w:rPr>
        <w:t xml:space="preserve">, </w:t>
      </w:r>
      <w:r w:rsidR="005C3305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); input pattern 2 = (1,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0,</w:t>
      </w:r>
      <w:r>
        <w:rPr>
          <w:sz w:val="24"/>
          <w:lang w:val="en-GB" w:eastAsia="en-GB"/>
        </w:rPr>
        <w:t xml:space="preserve"> </w:t>
      </w:r>
      <w:r w:rsidR="00753B7B">
        <w:rPr>
          <w:sz w:val="24"/>
          <w:lang w:val="en-GB" w:eastAsia="en-GB"/>
        </w:rPr>
        <w:t>0</w:t>
      </w:r>
      <w:r w:rsidRPr="00E927B6">
        <w:rPr>
          <w:sz w:val="24"/>
          <w:lang w:val="en-GB" w:eastAsia="en-GB"/>
        </w:rPr>
        <w:t>,</w:t>
      </w:r>
      <w:r>
        <w:rPr>
          <w:sz w:val="24"/>
          <w:lang w:val="en-GB" w:eastAsia="en-GB"/>
        </w:rPr>
        <w:t xml:space="preserve"> </w:t>
      </w:r>
      <w:r w:rsidR="00753B7B">
        <w:rPr>
          <w:sz w:val="24"/>
          <w:lang w:val="en-GB" w:eastAsia="en-GB"/>
        </w:rPr>
        <w:t>1</w:t>
      </w:r>
      <w:r w:rsidRPr="00E927B6">
        <w:rPr>
          <w:sz w:val="24"/>
          <w:lang w:val="en-GB" w:eastAsia="en-GB"/>
        </w:rPr>
        <w:t>), output pattern 2 = (0,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1,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0,</w:t>
      </w:r>
      <w:r>
        <w:rPr>
          <w:sz w:val="24"/>
          <w:lang w:val="en-GB" w:eastAsia="en-GB"/>
        </w:rPr>
        <w:t xml:space="preserve"> </w:t>
      </w:r>
      <w:r w:rsidRPr="00E927B6">
        <w:rPr>
          <w:sz w:val="24"/>
          <w:lang w:val="en-GB" w:eastAsia="en-GB"/>
        </w:rPr>
        <w:t>1</w:t>
      </w:r>
      <w:r>
        <w:rPr>
          <w:sz w:val="24"/>
          <w:lang w:val="en-GB" w:eastAsia="en-GB"/>
        </w:rPr>
        <w:t>). Redraw the net and l</w:t>
      </w:r>
      <w:r w:rsidRPr="00E927B6">
        <w:rPr>
          <w:sz w:val="24"/>
          <w:lang w:val="en-GB" w:eastAsia="en-GB"/>
        </w:rPr>
        <w:t>abel the synapses that have been switched on</w:t>
      </w:r>
      <w:r w:rsidR="00B42C5E">
        <w:rPr>
          <w:sz w:val="24"/>
          <w:lang w:val="en-GB" w:eastAsia="en-GB"/>
        </w:rPr>
        <w:t xml:space="preserve"> (7 marks)</w:t>
      </w:r>
      <w:r w:rsidRPr="00E927B6">
        <w:rPr>
          <w:sz w:val="24"/>
          <w:lang w:val="en-GB" w:eastAsia="en-GB"/>
        </w:rPr>
        <w:t>.</w:t>
      </w:r>
    </w:p>
    <w:p w14:paraId="0884EA74" w14:textId="4EFC1B46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756F250" w14:textId="2F024B9E" w:rsidR="009578B6" w:rsidRP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B42C5E" w:rsidRPr="00011486">
        <w:rPr>
          <w:noProof/>
          <w:sz w:val="24"/>
          <w:lang w:val="en-GB" w:eastAsia="en-GB"/>
        </w:rPr>
        <mc:AlternateContent>
          <mc:Choice Requires="wpg">
            <w:drawing>
              <wp:inline distT="0" distB="0" distL="0" distR="0" wp14:anchorId="061BB8C1" wp14:editId="24C73C7F">
                <wp:extent cx="5042337" cy="3655975"/>
                <wp:effectExtent l="0" t="0" r="0" b="1905"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2337" cy="3655975"/>
                          <a:chOff x="1071538" y="1285860"/>
                          <a:chExt cx="5042337" cy="3655975"/>
                        </a:xfrm>
                      </wpg:grpSpPr>
                      <wpg:grpSp>
                        <wpg:cNvPr id="56" name="Group 56"/>
                        <wpg:cNvGrpSpPr/>
                        <wpg:grpSpPr>
                          <a:xfrm>
                            <a:off x="2428860" y="1928802"/>
                            <a:ext cx="2143140" cy="2714644"/>
                            <a:chOff x="2428860" y="1928802"/>
                            <a:chExt cx="2143140" cy="2215374"/>
                          </a:xfrm>
                        </wpg:grpSpPr>
                        <wps:wsp>
                          <wps:cNvPr id="79" name="Straight Connector 79"/>
                          <wps:cNvCnPr/>
                          <wps:spPr>
                            <a:xfrm rot="16200000" flipH="1">
                              <a:off x="1321571" y="3036091"/>
                              <a:ext cx="2214580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80" name="Straight Connector 80"/>
                          <wps:cNvCnPr/>
                          <wps:spPr>
                            <a:xfrm rot="5400000">
                              <a:off x="2035950" y="303609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81" name="Straight Connector 81"/>
                          <wps:cNvCnPr/>
                          <wps:spPr>
                            <a:xfrm rot="16200000" flipH="1">
                              <a:off x="2750333" y="3036090"/>
                              <a:ext cx="2214578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82" name="Straight Connector 82"/>
                          <wps:cNvCnPr/>
                          <wps:spPr>
                            <a:xfrm rot="5400000">
                              <a:off x="3463916" y="303609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7" name="Group 57"/>
                        <wpg:cNvGrpSpPr/>
                        <wpg:grpSpPr>
                          <a:xfrm rot="16200000">
                            <a:off x="2143508" y="1642654"/>
                            <a:ext cx="2143140" cy="2715441"/>
                            <a:chOff x="2143507" y="1642652"/>
                            <a:chExt cx="2143140" cy="2215374"/>
                          </a:xfrm>
                        </wpg:grpSpPr>
                        <wps:wsp>
                          <wps:cNvPr id="75" name="Straight Connector 75"/>
                          <wps:cNvCnPr/>
                          <wps:spPr>
                            <a:xfrm rot="16200000" flipH="1">
                              <a:off x="1036218" y="2749941"/>
                              <a:ext cx="2214580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76" name="Straight Connector 76"/>
                          <wps:cNvCnPr/>
                          <wps:spPr>
                            <a:xfrm rot="5400000">
                              <a:off x="1750597" y="274994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77" name="Straight Connector 77"/>
                          <wps:cNvCnPr/>
                          <wps:spPr>
                            <a:xfrm rot="16200000" flipH="1">
                              <a:off x="2464980" y="2749940"/>
                              <a:ext cx="2214578" cy="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78" name="Straight Connector 78"/>
                          <wps:cNvCnPr/>
                          <wps:spPr>
                            <a:xfrm rot="5400000">
                              <a:off x="3178563" y="2749942"/>
                              <a:ext cx="2214580" cy="15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8" name="Oval 58"/>
                        <wps:cNvSpPr/>
                        <wps:spPr>
                          <a:xfrm>
                            <a:off x="228598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718F370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59" name="Oval 59"/>
                        <wps:cNvSpPr/>
                        <wps:spPr>
                          <a:xfrm>
                            <a:off x="1571604" y="392906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157069C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0" name="Oval 60"/>
                        <wps:cNvSpPr/>
                        <wps:spPr>
                          <a:xfrm>
                            <a:off x="300036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E37204E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1" name="Oval 61"/>
                        <wps:cNvSpPr/>
                        <wps:spPr>
                          <a:xfrm>
                            <a:off x="371474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4676641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2" name="Oval 62"/>
                        <wps:cNvSpPr/>
                        <wps:spPr>
                          <a:xfrm>
                            <a:off x="4429124" y="464344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DB3B8EF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3" name="Oval 63"/>
                        <wps:cNvSpPr/>
                        <wps:spPr>
                          <a:xfrm>
                            <a:off x="1571604" y="321468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9DED528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4" name="Oval 64"/>
                        <wps:cNvSpPr/>
                        <wps:spPr>
                          <a:xfrm>
                            <a:off x="1571604" y="250030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354FE19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5" name="Oval 65"/>
                        <wps:cNvSpPr/>
                        <wps:spPr>
                          <a:xfrm>
                            <a:off x="1571604" y="1785926"/>
                            <a:ext cx="285752" cy="285752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8F153EA" w14:textId="77777777" w:rsidR="00B42C5E" w:rsidRDefault="00B42C5E" w:rsidP="00B42C5E"/>
                          </w:txbxContent>
                        </wps:txbx>
                        <wps:bodyPr rtlCol="0" anchor="ctr"/>
                      </wps:wsp>
                      <wps:wsp>
                        <wps:cNvPr id="67" name="TextBox 59"/>
                        <wps:cNvSpPr txBox="1"/>
                        <wps:spPr>
                          <a:xfrm>
                            <a:off x="1071538" y="1285860"/>
                            <a:ext cx="1183005" cy="370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915641" w14:textId="77777777" w:rsidR="00B42C5E" w:rsidRDefault="00B42C5E" w:rsidP="00B42C5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input units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8" name="TextBox 60"/>
                        <wps:cNvSpPr txBox="1"/>
                        <wps:spPr>
                          <a:xfrm>
                            <a:off x="4786090" y="4571630"/>
                            <a:ext cx="1327785" cy="370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1D3DD9" w14:textId="77777777" w:rsidR="00B42C5E" w:rsidRDefault="00B42C5E" w:rsidP="00B42C5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output units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BB8C1" id="Group 55" o:spid="_x0000_s1049" style="width:397.05pt;height:287.85pt;mso-position-horizontal-relative:char;mso-position-vertical-relative:line" coordorigin="10715,12858" coordsize="50423,3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">
                <v:group id="Group 56" o:spid="_x0000_s1050" style="position:absolute;left:24288;top:19288;width:21432;height:27146" coordorigin="24288,19288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line id="Straight Connector 79" o:spid="_x0000_s1051" style="position:absolute;rotation:90;flip:x;visibility:visible;mso-wrap-style:square" from="13215,30361" to="35360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" strokecolor="windowText"/>
                  <v:line id="Straight Connector 80" o:spid="_x0000_s1052" style="position:absolute;rotation:90;visibility:visible;mso-wrap-style:square" from="20359,30360" to="4250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" strokecolor="windowText"/>
                  <v:line id="Straight Connector 81" o:spid="_x0000_s1053" style="position:absolute;rotation:90;flip:x;visibility:visible;mso-wrap-style:square" from="27503,30361" to="49648,3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" strokecolor="windowText"/>
                  <v:line id="Straight Connector 82" o:spid="_x0000_s1054" style="position:absolute;rotation:90;visibility:visible;mso-wrap-style:square" from="34639,30360" to="56785,30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" strokecolor="windowText"/>
                </v:group>
                <v:group id="Group 57" o:spid="_x0000_s1055" style="position:absolute;left:21434;top:16427;width:21431;height:27154;rotation:-90" coordorigin="21435,16426" coordsize="21431,2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">
                  <v:line id="Straight Connector 75" o:spid="_x0000_s1056" style="position:absolute;rotation:90;flip:x;visibility:visible;mso-wrap-style:square" from="10362,27499" to="32508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" strokecolor="windowText"/>
                  <v:line id="Straight Connector 76" o:spid="_x0000_s1057" style="position:absolute;rotation:90;visibility:visible;mso-wrap-style:square" from="17505,27499" to="3965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" strokecolor="windowText"/>
                  <v:line id="Straight Connector 77" o:spid="_x0000_s1058" style="position:absolute;rotation:90;flip:x;visibility:visible;mso-wrap-style:square" from="24649,27499" to="46795,27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" strokecolor="windowText"/>
                  <v:line id="Straight Connector 78" o:spid="_x0000_s1059" style="position:absolute;rotation:90;visibility:visible;mso-wrap-style:square" from="31785,27499" to="53931,27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" strokecolor="windowText"/>
                </v:group>
                <v:oval id="Oval 58" o:spid="_x0000_s1060" style="position:absolute;left:22859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" filled="f" strokecolor="windowText" strokeweight="1pt">
                  <v:textbox>
                    <w:txbxContent>
                      <w:p w14:paraId="0718F370" w14:textId="77777777" w:rsidR="00B42C5E" w:rsidRDefault="00B42C5E" w:rsidP="00B42C5E"/>
                    </w:txbxContent>
                  </v:textbox>
                </v:oval>
                <v:oval id="Oval 59" o:spid="_x0000_s1061" style="position:absolute;left:15716;top:39290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" filled="f" strokecolor="windowText" strokeweight="1pt">
                  <v:textbox>
                    <w:txbxContent>
                      <w:p w14:paraId="2157069C" w14:textId="77777777" w:rsidR="00B42C5E" w:rsidRDefault="00B42C5E" w:rsidP="00B42C5E"/>
                    </w:txbxContent>
                  </v:textbox>
                </v:oval>
                <v:oval id="Oval 60" o:spid="_x0000_s1062" style="position:absolute;left:30003;top:46434;width:2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" filled="f" strokecolor="windowText" strokeweight="1pt">
                  <v:textbox>
                    <w:txbxContent>
                      <w:p w14:paraId="3E37204E" w14:textId="77777777" w:rsidR="00B42C5E" w:rsidRDefault="00B42C5E" w:rsidP="00B42C5E"/>
                    </w:txbxContent>
                  </v:textbox>
                </v:oval>
                <v:oval id="Oval 61" o:spid="_x0000_s1063" style="position:absolute;left:37147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" filled="f" strokecolor="windowText" strokeweight="1pt">
                  <v:textbox>
                    <w:txbxContent>
                      <w:p w14:paraId="04676641" w14:textId="77777777" w:rsidR="00B42C5E" w:rsidRDefault="00B42C5E" w:rsidP="00B42C5E"/>
                    </w:txbxContent>
                  </v:textbox>
                </v:oval>
                <v:oval id="Oval 62" o:spid="_x0000_s1064" style="position:absolute;left:44291;top:46434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" filled="f" strokecolor="windowText" strokeweight="1pt">
                  <v:textbox>
                    <w:txbxContent>
                      <w:p w14:paraId="2DB3B8EF" w14:textId="77777777" w:rsidR="00B42C5E" w:rsidRDefault="00B42C5E" w:rsidP="00B42C5E"/>
                    </w:txbxContent>
                  </v:textbox>
                </v:oval>
                <v:oval id="Oval 63" o:spid="_x0000_s1065" style="position:absolute;left:15716;top:32146;width:2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" filled="f" strokecolor="windowText" strokeweight="1pt">
                  <v:textbox>
                    <w:txbxContent>
                      <w:p w14:paraId="09DED528" w14:textId="77777777" w:rsidR="00B42C5E" w:rsidRDefault="00B42C5E" w:rsidP="00B42C5E"/>
                    </w:txbxContent>
                  </v:textbox>
                </v:oval>
                <v:oval id="Oval 64" o:spid="_x0000_s1066" style="position:absolute;left:15716;top:25003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" filled="f" strokecolor="windowText" strokeweight="1pt">
                  <v:textbox>
                    <w:txbxContent>
                      <w:p w14:paraId="6354FE19" w14:textId="77777777" w:rsidR="00B42C5E" w:rsidRDefault="00B42C5E" w:rsidP="00B42C5E"/>
                    </w:txbxContent>
                  </v:textbox>
                </v:oval>
                <v:oval id="Oval 65" o:spid="_x0000_s1067" style="position:absolute;left:15716;top:17859;width:2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" filled="f" strokecolor="windowText" strokeweight="1pt">
                  <v:textbox>
                    <w:txbxContent>
                      <w:p w14:paraId="28F153EA" w14:textId="77777777" w:rsidR="00B42C5E" w:rsidRDefault="00B42C5E" w:rsidP="00B42C5E"/>
                    </w:txbxContent>
                  </v:textbox>
                </v:oval>
                <v:shape id="TextBox 59" o:spid="_x0000_s1068" type="#_x0000_t202" style="position:absolute;left:10715;top:12858;width:11830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" filled="f" stroked="f">
                  <v:textbox style="mso-fit-shape-to-text:t">
                    <w:txbxContent>
                      <w:p w14:paraId="6F915641" w14:textId="77777777" w:rsidR="00B42C5E" w:rsidRDefault="00B42C5E" w:rsidP="00B42C5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input units</w:t>
                        </w:r>
                      </w:p>
                    </w:txbxContent>
                  </v:textbox>
                </v:shape>
                <v:shape id="TextBox 60" o:spid="_x0000_s1069" type="#_x0000_t202" style="position:absolute;left:47860;top:45716;width:13278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" filled="f" stroked="f">
                  <v:textbox style="mso-fit-shape-to-text:t">
                    <w:txbxContent>
                      <w:p w14:paraId="611D3DD9" w14:textId="77777777" w:rsidR="00B42C5E" w:rsidRDefault="00B42C5E" w:rsidP="00B42C5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output units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04596C" w14:textId="0A689939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26EF29D" w14:textId="554D7151" w:rsidR="00B42C5E" w:rsidRDefault="00B42C5E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</w:p>
    <w:p w14:paraId="56E204FC" w14:textId="37E61296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063D292" w14:textId="6091E8DA" w:rsidR="009578B6" w:rsidRDefault="009578B6" w:rsidP="00957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D964868" w14:textId="1F46CE05" w:rsidR="009578B6" w:rsidRPr="009578B6" w:rsidRDefault="009578B6" w:rsidP="009578B6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9578B6">
        <w:rPr>
          <w:sz w:val="24"/>
          <w:lang w:val="en-GB" w:eastAsia="en-GB"/>
        </w:rPr>
        <w:t>Present input pattern 1 and try to recall the correct output pattern. What are the input sum, threshold and resulting activation of each of the four output units</w:t>
      </w:r>
      <w:r w:rsidR="0025230B">
        <w:rPr>
          <w:sz w:val="24"/>
          <w:lang w:val="en-GB" w:eastAsia="en-GB"/>
        </w:rPr>
        <w:t xml:space="preserve"> (6 marks)</w:t>
      </w:r>
      <w:r w:rsidRPr="009578B6">
        <w:rPr>
          <w:sz w:val="24"/>
          <w:lang w:val="en-GB" w:eastAsia="en-GB"/>
        </w:rPr>
        <w:t>?</w:t>
      </w:r>
    </w:p>
    <w:p w14:paraId="5989DB17" w14:textId="585AA3FA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851972C" w14:textId="5D21354B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8447005" w14:textId="37DCC2F7" w:rsidR="009578B6" w:rsidRPr="00E901BC" w:rsidRDefault="009578B6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58CDFCFA" w14:textId="77777777" w:rsidR="009578B6" w:rsidRDefault="009578B6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AEDC737" w14:textId="7F0042AC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DD381CC" w14:textId="77777777" w:rsidR="000754DD" w:rsidRDefault="000754DD">
      <w:pPr>
        <w:spacing w:after="200" w:line="276" w:lineRule="auto"/>
        <w:rPr>
          <w:sz w:val="24"/>
          <w:lang w:val="en-GB" w:eastAsia="en-GB"/>
        </w:rPr>
      </w:pPr>
      <w:r>
        <w:rPr>
          <w:sz w:val="24"/>
          <w:lang w:val="en-GB" w:eastAsia="en-GB"/>
        </w:rPr>
        <w:br w:type="page"/>
      </w:r>
    </w:p>
    <w:p w14:paraId="480ABB71" w14:textId="768595DF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lastRenderedPageBreak/>
        <w:t>Question 2: Perceptrons</w:t>
      </w:r>
    </w:p>
    <w:p w14:paraId="76E9F252" w14:textId="08021F64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C0BA05E" w14:textId="427944B7" w:rsidR="00F13E36" w:rsidRPr="00F13E36" w:rsidRDefault="00F13E36" w:rsidP="00F13E36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F13E36">
        <w:rPr>
          <w:sz w:val="24"/>
          <w:lang w:val="en-GB" w:eastAsia="en-GB"/>
        </w:rPr>
        <w:t>In a simple threshold linear unit (perceptron) with two inputs x</w:t>
      </w:r>
      <w:r w:rsidRPr="00F13E36">
        <w:rPr>
          <w:sz w:val="24"/>
          <w:vertAlign w:val="subscript"/>
          <w:lang w:val="en-GB" w:eastAsia="en-GB"/>
        </w:rPr>
        <w:t>1</w:t>
      </w:r>
      <w:r w:rsidRPr="00F13E36">
        <w:rPr>
          <w:sz w:val="24"/>
          <w:lang w:val="en-GB" w:eastAsia="en-GB"/>
        </w:rPr>
        <w:t xml:space="preserve"> and x</w:t>
      </w:r>
      <w:r w:rsidRPr="00F13E36">
        <w:rPr>
          <w:sz w:val="24"/>
          <w:vertAlign w:val="subscript"/>
          <w:lang w:val="en-GB" w:eastAsia="en-GB"/>
        </w:rPr>
        <w:t>2</w:t>
      </w:r>
      <w:r w:rsidRPr="00F13E36">
        <w:rPr>
          <w:sz w:val="24"/>
          <w:lang w:val="en-GB" w:eastAsia="en-GB"/>
        </w:rPr>
        <w:t xml:space="preserve"> and weights w</w:t>
      </w:r>
      <w:r w:rsidRPr="00F13E36">
        <w:rPr>
          <w:sz w:val="24"/>
          <w:vertAlign w:val="subscript"/>
          <w:lang w:val="en-GB" w:eastAsia="en-GB"/>
        </w:rPr>
        <w:t>1</w:t>
      </w:r>
      <w:r w:rsidRPr="00F13E36">
        <w:rPr>
          <w:sz w:val="24"/>
          <w:lang w:val="en-GB" w:eastAsia="en-GB"/>
        </w:rPr>
        <w:t xml:space="preserve"> and w</w:t>
      </w:r>
      <w:r w:rsidRPr="00F13E36">
        <w:rPr>
          <w:sz w:val="24"/>
          <w:vertAlign w:val="subscript"/>
          <w:lang w:val="en-GB" w:eastAsia="en-GB"/>
        </w:rPr>
        <w:t>2</w:t>
      </w:r>
      <w:r w:rsidRPr="00F13E36">
        <w:rPr>
          <w:sz w:val="24"/>
          <w:lang w:val="en-GB" w:eastAsia="en-GB"/>
        </w:rPr>
        <w:t>, how is the output y calculated</w:t>
      </w:r>
      <w:r>
        <w:rPr>
          <w:sz w:val="24"/>
          <w:lang w:val="en-GB" w:eastAsia="en-GB"/>
        </w:rPr>
        <w:t xml:space="preserve"> (4 marks)</w:t>
      </w:r>
      <w:r w:rsidRPr="00F13E36">
        <w:rPr>
          <w:sz w:val="24"/>
          <w:lang w:val="en-GB" w:eastAsia="en-GB"/>
        </w:rPr>
        <w:t>?</w:t>
      </w:r>
    </w:p>
    <w:p w14:paraId="45142AE3" w14:textId="77777777" w:rsidR="00F13E36" w:rsidRPr="00F13E36" w:rsidRDefault="00F13E36" w:rsidP="00F13E3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222FB63" w14:textId="77777777" w:rsidR="00F13E36" w:rsidRDefault="00F13E36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060B3C1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651251C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4710EC1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6452850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5C6A50B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55DCD86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B2E77A4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74A9F3D" w14:textId="77777777" w:rsidR="00ED598B" w:rsidRPr="00D7759A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5805E16" w14:textId="0B38F35A" w:rsidR="00F13E36" w:rsidRDefault="00F13E36" w:rsidP="00F13E36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>Draw the input space (</w:t>
      </w:r>
      <w:r w:rsidR="00A2379F">
        <w:rPr>
          <w:sz w:val="24"/>
          <w:lang w:val="en-GB" w:eastAsia="en-GB"/>
        </w:rPr>
        <w:t xml:space="preserve">including </w:t>
      </w:r>
      <w:r w:rsidR="004D03AB">
        <w:rPr>
          <w:sz w:val="24"/>
          <w:lang w:val="en-GB" w:eastAsia="en-GB"/>
        </w:rPr>
        <w:t>all four input patterns</w:t>
      </w:r>
      <w:r w:rsidR="00992D4E">
        <w:rPr>
          <w:sz w:val="24"/>
          <w:lang w:val="en-GB" w:eastAsia="en-GB"/>
        </w:rPr>
        <w:t xml:space="preserve"> with an indication of their target outputs</w:t>
      </w:r>
      <w:r w:rsidR="004D03AB">
        <w:rPr>
          <w:sz w:val="24"/>
          <w:lang w:val="en-GB" w:eastAsia="en-GB"/>
        </w:rPr>
        <w:t xml:space="preserve"> and a po</w:t>
      </w:r>
      <w:r w:rsidR="0000128F">
        <w:rPr>
          <w:sz w:val="24"/>
          <w:lang w:val="en-GB" w:eastAsia="en-GB"/>
        </w:rPr>
        <w:t>tential</w:t>
      </w:r>
      <w:r w:rsidR="004D03AB">
        <w:rPr>
          <w:sz w:val="24"/>
          <w:lang w:val="en-GB" w:eastAsia="en-GB"/>
        </w:rPr>
        <w:t xml:space="preserve"> decision line) </w:t>
      </w:r>
      <w:r>
        <w:rPr>
          <w:sz w:val="24"/>
          <w:lang w:val="en-GB" w:eastAsia="en-GB"/>
        </w:rPr>
        <w:t>for the following classification task</w:t>
      </w:r>
      <w:r w:rsidR="00992D4E">
        <w:rPr>
          <w:sz w:val="24"/>
          <w:lang w:val="en-GB" w:eastAsia="en-GB"/>
        </w:rPr>
        <w:t xml:space="preserve"> (5 marks):</w:t>
      </w:r>
    </w:p>
    <w:p w14:paraId="499146DB" w14:textId="5995E812" w:rsidR="00F13E36" w:rsidRDefault="00F13E36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6F4DC2B" w14:textId="48904FF7" w:rsidR="00F13E36" w:rsidRDefault="00F13E36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992D4E">
        <w:rPr>
          <w:sz w:val="24"/>
          <w:lang w:val="en-GB" w:eastAsia="en-GB"/>
        </w:rPr>
        <w:t>x</w:t>
      </w:r>
      <w:r w:rsidR="00992D4E" w:rsidRPr="00992D4E">
        <w:rPr>
          <w:sz w:val="24"/>
          <w:vertAlign w:val="subscript"/>
          <w:lang w:val="en-GB" w:eastAsia="en-GB"/>
        </w:rPr>
        <w:t>1</w:t>
      </w:r>
      <w:r w:rsidR="00992D4E">
        <w:rPr>
          <w:sz w:val="24"/>
          <w:lang w:val="en-GB" w:eastAsia="en-GB"/>
        </w:rPr>
        <w:t xml:space="preserve"> </w:t>
      </w:r>
      <w:r w:rsidR="00992D4E">
        <w:rPr>
          <w:sz w:val="24"/>
          <w:lang w:val="en-GB" w:eastAsia="en-GB"/>
        </w:rPr>
        <w:tab/>
        <w:t>x</w:t>
      </w:r>
      <w:r w:rsidR="00992D4E" w:rsidRPr="00992D4E">
        <w:rPr>
          <w:sz w:val="24"/>
          <w:vertAlign w:val="subscript"/>
          <w:lang w:val="en-GB" w:eastAsia="en-GB"/>
        </w:rPr>
        <w:t>2</w:t>
      </w:r>
      <w:r w:rsidR="00992D4E">
        <w:rPr>
          <w:sz w:val="24"/>
          <w:lang w:val="en-GB" w:eastAsia="en-GB"/>
        </w:rPr>
        <w:tab/>
        <w:t>target output</w:t>
      </w:r>
    </w:p>
    <w:p w14:paraId="63589E94" w14:textId="59C88A87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D77330F" w14:textId="4ED59128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  <w:t>0</w:t>
      </w:r>
      <w:r>
        <w:rPr>
          <w:sz w:val="24"/>
          <w:lang w:val="en-GB" w:eastAsia="en-GB"/>
        </w:rPr>
        <w:tab/>
      </w:r>
      <w:r w:rsidR="00333E9D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ab/>
        <w:t>0</w:t>
      </w:r>
    </w:p>
    <w:p w14:paraId="7F77F105" w14:textId="5B34C6BC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2</w:t>
      </w:r>
      <w:r>
        <w:rPr>
          <w:sz w:val="24"/>
          <w:lang w:val="en-GB" w:eastAsia="en-GB"/>
        </w:rPr>
        <w:tab/>
        <w:t>0</w:t>
      </w:r>
    </w:p>
    <w:p w14:paraId="021E4C56" w14:textId="32655AB3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4</w:t>
      </w:r>
      <w:r>
        <w:rPr>
          <w:sz w:val="24"/>
          <w:lang w:val="en-GB" w:eastAsia="en-GB"/>
        </w:rPr>
        <w:tab/>
        <w:t>1</w:t>
      </w:r>
    </w:p>
    <w:p w14:paraId="129E7ECA" w14:textId="7DDB9F4C" w:rsidR="00992D4E" w:rsidRDefault="00161683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2</w:t>
      </w:r>
      <w:r w:rsidR="00992D4E">
        <w:rPr>
          <w:sz w:val="24"/>
          <w:lang w:val="en-GB" w:eastAsia="en-GB"/>
        </w:rPr>
        <w:tab/>
      </w:r>
      <w:r w:rsidR="00253F48">
        <w:rPr>
          <w:sz w:val="24"/>
          <w:lang w:val="en-GB" w:eastAsia="en-GB"/>
        </w:rPr>
        <w:t>0</w:t>
      </w:r>
      <w:r w:rsidR="00992D4E">
        <w:rPr>
          <w:sz w:val="24"/>
          <w:lang w:val="en-GB" w:eastAsia="en-GB"/>
        </w:rPr>
        <w:tab/>
        <w:t>1</w:t>
      </w:r>
    </w:p>
    <w:p w14:paraId="37701828" w14:textId="625B7804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B1558D7" w14:textId="21AB3B66" w:rsidR="00A8466A" w:rsidRDefault="00A8466A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709E6B30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259E26B6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0FAA636F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44758477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7F8EF63D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7524E084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26613F51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16FE093B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7987020D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3983FA32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12E36EDC" w14:textId="77777777" w:rsidR="00ED598B" w:rsidRDefault="00ED598B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1EC38665" w14:textId="12B6882A" w:rsidR="009B2427" w:rsidRDefault="009B2427">
      <w:pPr>
        <w:spacing w:after="200" w:line="276" w:lineRule="auto"/>
        <w:rPr>
          <w:color w:val="FF0000"/>
          <w:sz w:val="24"/>
          <w:lang w:val="en-GB" w:eastAsia="en-GB"/>
        </w:rPr>
      </w:pPr>
      <w:r>
        <w:rPr>
          <w:color w:val="FF0000"/>
          <w:sz w:val="24"/>
          <w:lang w:val="en-GB" w:eastAsia="en-GB"/>
        </w:rPr>
        <w:br w:type="page"/>
      </w:r>
    </w:p>
    <w:p w14:paraId="7F9276D7" w14:textId="77777777" w:rsidR="009B2427" w:rsidRPr="00D7759A" w:rsidRDefault="009B2427" w:rsidP="00D7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24"/>
          <w:lang w:val="en-GB" w:eastAsia="en-GB"/>
        </w:rPr>
      </w:pPr>
    </w:p>
    <w:p w14:paraId="57B3C763" w14:textId="71BFB7C7" w:rsid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lang w:val="en-GB" w:eastAsia="en-GB"/>
        </w:rPr>
      </w:pPr>
    </w:p>
    <w:p w14:paraId="172429CA" w14:textId="6163F370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27EED59" w14:textId="13085336" w:rsidR="00992D4E" w:rsidRDefault="00992D4E" w:rsidP="00992D4E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>Give the equation that describes your decision surface</w:t>
      </w:r>
      <w:r w:rsidR="0023267D">
        <w:rPr>
          <w:sz w:val="24"/>
          <w:lang w:val="en-GB" w:eastAsia="en-GB"/>
        </w:rPr>
        <w:t xml:space="preserve"> (3 marks)</w:t>
      </w:r>
      <w:r>
        <w:rPr>
          <w:sz w:val="24"/>
          <w:lang w:val="en-GB" w:eastAsia="en-GB"/>
        </w:rPr>
        <w:t>.</w:t>
      </w:r>
    </w:p>
    <w:p w14:paraId="29CFA476" w14:textId="7FC197E1" w:rsidR="00A8466A" w:rsidRP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AD052D1" w14:textId="743A1F25" w:rsidR="00992D4E" w:rsidRDefault="00992D4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31F5D88" w14:textId="77777777" w:rsidR="00DF74AE" w:rsidRDefault="00DF74A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7ABC316" w14:textId="77777777" w:rsidR="00DF74AE" w:rsidRDefault="00DF74A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8B43988" w14:textId="77777777" w:rsidR="00DF74AE" w:rsidRDefault="00DF74A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0102C18" w14:textId="77777777" w:rsidR="00DF74AE" w:rsidRDefault="00DF74A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002CEF8" w14:textId="77777777" w:rsidR="00DF74AE" w:rsidRDefault="00DF74AE" w:rsidP="0099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4C9D3D0" w14:textId="24E23744" w:rsidR="00992D4E" w:rsidRDefault="00992D4E" w:rsidP="00992D4E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>Give p</w:t>
      </w:r>
      <w:r w:rsidR="0000128F">
        <w:rPr>
          <w:sz w:val="24"/>
          <w:lang w:val="en-GB" w:eastAsia="en-GB"/>
        </w:rPr>
        <w:t xml:space="preserve">otential </w:t>
      </w:r>
      <w:r>
        <w:rPr>
          <w:sz w:val="24"/>
          <w:lang w:val="en-GB" w:eastAsia="en-GB"/>
        </w:rPr>
        <w:t>weights w</w:t>
      </w:r>
      <w:r w:rsidRPr="00992D4E">
        <w:rPr>
          <w:sz w:val="24"/>
          <w:vertAlign w:val="subscript"/>
          <w:lang w:val="en-GB" w:eastAsia="en-GB"/>
        </w:rPr>
        <w:t>1</w:t>
      </w:r>
      <w:r>
        <w:rPr>
          <w:sz w:val="24"/>
          <w:lang w:val="en-GB" w:eastAsia="en-GB"/>
        </w:rPr>
        <w:t xml:space="preserve"> and w</w:t>
      </w:r>
      <w:r w:rsidRPr="00992D4E">
        <w:rPr>
          <w:sz w:val="24"/>
          <w:vertAlign w:val="subscript"/>
          <w:lang w:val="en-GB" w:eastAsia="en-GB"/>
        </w:rPr>
        <w:t>2</w:t>
      </w:r>
      <w:r>
        <w:rPr>
          <w:sz w:val="24"/>
          <w:lang w:val="en-GB" w:eastAsia="en-GB"/>
        </w:rPr>
        <w:t xml:space="preserve"> and a po</w:t>
      </w:r>
      <w:r w:rsidR="0000128F">
        <w:rPr>
          <w:sz w:val="24"/>
          <w:lang w:val="en-GB" w:eastAsia="en-GB"/>
        </w:rPr>
        <w:t>tential</w:t>
      </w:r>
      <w:r>
        <w:rPr>
          <w:sz w:val="24"/>
          <w:lang w:val="en-GB" w:eastAsia="en-GB"/>
        </w:rPr>
        <w:t xml:space="preserve"> threshold</w:t>
      </w:r>
      <w:r w:rsidR="00B01495">
        <w:rPr>
          <w:sz w:val="24"/>
          <w:lang w:val="en-GB" w:eastAsia="en-GB"/>
        </w:rPr>
        <w:t xml:space="preserve"> </w:t>
      </w:r>
      <w:r w:rsidR="00B01495" w:rsidRPr="00B01495">
        <w:rPr>
          <w:rFonts w:ascii="Symbol" w:hAnsi="Symbol"/>
          <w:sz w:val="24"/>
          <w:lang w:val="en-GB" w:eastAsia="en-GB"/>
        </w:rPr>
        <w:t></w:t>
      </w:r>
      <w:r>
        <w:rPr>
          <w:sz w:val="24"/>
          <w:lang w:val="en-GB" w:eastAsia="en-GB"/>
        </w:rPr>
        <w:t xml:space="preserve"> for the decision surface</w:t>
      </w:r>
      <w:r w:rsidR="0023267D">
        <w:rPr>
          <w:sz w:val="24"/>
          <w:lang w:val="en-GB" w:eastAsia="en-GB"/>
        </w:rPr>
        <w:t xml:space="preserve"> (3 marks)</w:t>
      </w:r>
      <w:r>
        <w:rPr>
          <w:sz w:val="24"/>
          <w:lang w:val="en-GB" w:eastAsia="en-GB"/>
        </w:rPr>
        <w:t>.</w:t>
      </w:r>
    </w:p>
    <w:p w14:paraId="156EF4B9" w14:textId="6F590830" w:rsid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F336C3E" w14:textId="22CC75B8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8CCDC9A" w14:textId="0637C1BC" w:rsidR="00992D4E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</w:p>
    <w:p w14:paraId="6BFA20A6" w14:textId="77777777" w:rsidR="00992D4E" w:rsidRPr="00F13E36" w:rsidRDefault="00992D4E" w:rsidP="00F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1E2AF89" w14:textId="77777777" w:rsidR="003F6049" w:rsidRDefault="003F6049">
      <w:pPr>
        <w:spacing w:after="200" w:line="276" w:lineRule="auto"/>
        <w:rPr>
          <w:sz w:val="24"/>
          <w:lang w:val="en-GB" w:eastAsia="en-GB"/>
        </w:rPr>
      </w:pPr>
      <w:r>
        <w:rPr>
          <w:sz w:val="24"/>
          <w:lang w:val="en-GB" w:eastAsia="en-GB"/>
        </w:rPr>
        <w:br w:type="page"/>
      </w:r>
    </w:p>
    <w:p w14:paraId="273ABE21" w14:textId="1BEEC405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lastRenderedPageBreak/>
        <w:t>Question 3: Unsupervised Learning</w:t>
      </w:r>
    </w:p>
    <w:p w14:paraId="74C4BADF" w14:textId="3A41EBC2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DFE36F0" w14:textId="75A6F1AF" w:rsidR="009A7062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3F6049">
        <w:rPr>
          <w:sz w:val="24"/>
          <w:lang w:val="en-GB" w:eastAsia="en-GB"/>
        </w:rPr>
        <w:t>Assume a Kohonen Network (Self-Organising Map) with two input units</w:t>
      </w:r>
      <w:r>
        <w:rPr>
          <w:sz w:val="24"/>
          <w:lang w:val="en-GB" w:eastAsia="en-GB"/>
        </w:rPr>
        <w:t xml:space="preserve"> and a physical grid of </w:t>
      </w:r>
      <w:r w:rsidR="00A8466A">
        <w:rPr>
          <w:sz w:val="24"/>
          <w:lang w:val="en-GB" w:eastAsia="en-GB"/>
        </w:rPr>
        <w:t>3</w:t>
      </w:r>
      <w:r>
        <w:rPr>
          <w:sz w:val="24"/>
          <w:lang w:val="en-GB" w:eastAsia="en-GB"/>
        </w:rPr>
        <w:t xml:space="preserve"> x 3 = </w:t>
      </w:r>
      <w:r w:rsidR="00A8466A">
        <w:rPr>
          <w:sz w:val="24"/>
          <w:lang w:val="en-GB" w:eastAsia="en-GB"/>
        </w:rPr>
        <w:t>9</w:t>
      </w:r>
      <w:r>
        <w:rPr>
          <w:sz w:val="24"/>
          <w:lang w:val="en-GB" w:eastAsia="en-GB"/>
        </w:rPr>
        <w:t xml:space="preserve"> output units a, b, c, d, e, f</w:t>
      </w:r>
      <w:r w:rsidR="00A8466A">
        <w:rPr>
          <w:sz w:val="24"/>
          <w:lang w:val="en-GB" w:eastAsia="en-GB"/>
        </w:rPr>
        <w:t>, g, h, i</w:t>
      </w:r>
      <w:r>
        <w:rPr>
          <w:sz w:val="24"/>
          <w:lang w:val="en-GB" w:eastAsia="en-GB"/>
        </w:rPr>
        <w:t xml:space="preserve">. The weight vectors of the output units are </w:t>
      </w:r>
      <w:r w:rsidR="00FC5E9B">
        <w:rPr>
          <w:sz w:val="24"/>
          <w:lang w:val="en-GB" w:eastAsia="en-GB"/>
        </w:rPr>
        <w:t xml:space="preserve">initially </w:t>
      </w:r>
      <w:r>
        <w:rPr>
          <w:sz w:val="24"/>
          <w:lang w:val="en-GB" w:eastAsia="en-GB"/>
        </w:rPr>
        <w:t>given by</w:t>
      </w:r>
      <w:r w:rsidR="00FC5E9B">
        <w:rPr>
          <w:sz w:val="24"/>
          <w:lang w:val="en-GB" w:eastAsia="en-GB"/>
        </w:rPr>
        <w:t xml:space="preserve"> (shown by their physical arrangement in output space):</w:t>
      </w:r>
    </w:p>
    <w:p w14:paraId="0082C5BD" w14:textId="33E88E5F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268"/>
        <w:gridCol w:w="2127"/>
      </w:tblGrid>
      <w:tr w:rsidR="003F6049" w14:paraId="0031A63D" w14:textId="77777777" w:rsidTr="003F6049">
        <w:trPr>
          <w:trHeight w:val="738"/>
        </w:trPr>
        <w:tc>
          <w:tcPr>
            <w:tcW w:w="2268" w:type="dxa"/>
          </w:tcPr>
          <w:p w14:paraId="1369721D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5AEAF15B" w14:textId="6381636C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a</w:t>
            </w:r>
            <w:r>
              <w:rPr>
                <w:sz w:val="24"/>
                <w:lang w:val="en-GB" w:eastAsia="en-GB"/>
              </w:rPr>
              <w:t xml:space="preserve"> = (1, 5)</w:t>
            </w:r>
          </w:p>
        </w:tc>
        <w:tc>
          <w:tcPr>
            <w:tcW w:w="2268" w:type="dxa"/>
          </w:tcPr>
          <w:p w14:paraId="0E7CF397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023A17C3" w14:textId="50E99998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b</w:t>
            </w:r>
            <w:r>
              <w:rPr>
                <w:sz w:val="24"/>
                <w:lang w:val="en-GB" w:eastAsia="en-GB"/>
              </w:rPr>
              <w:t xml:space="preserve"> = (2, 3)</w:t>
            </w:r>
          </w:p>
        </w:tc>
        <w:tc>
          <w:tcPr>
            <w:tcW w:w="2127" w:type="dxa"/>
          </w:tcPr>
          <w:p w14:paraId="1F1756A8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09AE564E" w14:textId="28C080EA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c</w:t>
            </w:r>
            <w:r>
              <w:rPr>
                <w:sz w:val="24"/>
                <w:lang w:val="en-GB" w:eastAsia="en-GB"/>
              </w:rPr>
              <w:t xml:space="preserve"> = (4, 1)</w:t>
            </w:r>
          </w:p>
        </w:tc>
      </w:tr>
      <w:tr w:rsidR="003F6049" w14:paraId="1047EBB6" w14:textId="77777777" w:rsidTr="003F6049">
        <w:trPr>
          <w:trHeight w:val="728"/>
        </w:trPr>
        <w:tc>
          <w:tcPr>
            <w:tcW w:w="2268" w:type="dxa"/>
          </w:tcPr>
          <w:p w14:paraId="32AE7E45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0BC3299A" w14:textId="23F458DD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d</w:t>
            </w:r>
            <w:r>
              <w:rPr>
                <w:sz w:val="24"/>
                <w:lang w:val="en-GB" w:eastAsia="en-GB"/>
              </w:rPr>
              <w:t xml:space="preserve"> = (5, 1)</w:t>
            </w:r>
          </w:p>
        </w:tc>
        <w:tc>
          <w:tcPr>
            <w:tcW w:w="2268" w:type="dxa"/>
          </w:tcPr>
          <w:p w14:paraId="13E1BEC2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591FAD0D" w14:textId="1B392EDD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e</w:t>
            </w:r>
            <w:r>
              <w:rPr>
                <w:sz w:val="24"/>
                <w:lang w:val="en-GB" w:eastAsia="en-GB"/>
              </w:rPr>
              <w:t xml:space="preserve"> = (3, 2)</w:t>
            </w:r>
          </w:p>
        </w:tc>
        <w:tc>
          <w:tcPr>
            <w:tcW w:w="2127" w:type="dxa"/>
          </w:tcPr>
          <w:p w14:paraId="46479F1C" w14:textId="77777777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2F3E9E34" w14:textId="3D8DA455" w:rsidR="003F6049" w:rsidRDefault="003F6049" w:rsidP="003F6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3F6049">
              <w:rPr>
                <w:sz w:val="24"/>
                <w:vertAlign w:val="subscript"/>
                <w:lang w:val="en-GB" w:eastAsia="en-GB"/>
              </w:rPr>
              <w:t>f</w:t>
            </w:r>
            <w:r>
              <w:rPr>
                <w:sz w:val="24"/>
                <w:lang w:val="en-GB" w:eastAsia="en-GB"/>
              </w:rPr>
              <w:t xml:space="preserve">  = (1, 4)</w:t>
            </w:r>
          </w:p>
        </w:tc>
      </w:tr>
      <w:tr w:rsidR="00A8466A" w14:paraId="1795292C" w14:textId="77777777" w:rsidTr="003F6049">
        <w:trPr>
          <w:trHeight w:val="728"/>
        </w:trPr>
        <w:tc>
          <w:tcPr>
            <w:tcW w:w="2268" w:type="dxa"/>
          </w:tcPr>
          <w:p w14:paraId="3B13C86A" w14:textId="77777777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61C4BF29" w14:textId="335DB5DA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A8466A">
              <w:rPr>
                <w:sz w:val="24"/>
                <w:vertAlign w:val="subscript"/>
                <w:lang w:val="en-GB" w:eastAsia="en-GB"/>
              </w:rPr>
              <w:t>g</w:t>
            </w:r>
            <w:r>
              <w:rPr>
                <w:sz w:val="24"/>
                <w:lang w:val="en-GB" w:eastAsia="en-GB"/>
              </w:rPr>
              <w:t xml:space="preserve"> = (5, 5)</w:t>
            </w:r>
          </w:p>
        </w:tc>
        <w:tc>
          <w:tcPr>
            <w:tcW w:w="2268" w:type="dxa"/>
          </w:tcPr>
          <w:p w14:paraId="6D468024" w14:textId="77777777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53E67EBB" w14:textId="5BAD5F05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 w:rsidRPr="00A8466A">
              <w:rPr>
                <w:sz w:val="24"/>
                <w:vertAlign w:val="subscript"/>
                <w:lang w:val="en-GB" w:eastAsia="en-GB"/>
              </w:rPr>
              <w:t>h</w:t>
            </w:r>
            <w:r>
              <w:rPr>
                <w:sz w:val="24"/>
                <w:lang w:val="en-GB" w:eastAsia="en-GB"/>
              </w:rPr>
              <w:t xml:space="preserve"> = (3, 3)</w:t>
            </w:r>
          </w:p>
        </w:tc>
        <w:tc>
          <w:tcPr>
            <w:tcW w:w="2127" w:type="dxa"/>
          </w:tcPr>
          <w:p w14:paraId="0151BE78" w14:textId="77777777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</w:p>
          <w:p w14:paraId="4C98A8EB" w14:textId="508D7981" w:rsidR="00A8466A" w:rsidRDefault="00A8466A" w:rsidP="00A84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4"/>
                <w:lang w:val="en-GB" w:eastAsia="en-GB"/>
              </w:rPr>
            </w:pPr>
            <w:r w:rsidRPr="003F6049">
              <w:rPr>
                <w:b/>
                <w:bCs/>
                <w:sz w:val="24"/>
                <w:lang w:val="en-GB" w:eastAsia="en-GB"/>
              </w:rPr>
              <w:t>w</w:t>
            </w:r>
            <w:r>
              <w:rPr>
                <w:sz w:val="24"/>
                <w:vertAlign w:val="subscript"/>
                <w:lang w:val="en-GB" w:eastAsia="en-GB"/>
              </w:rPr>
              <w:t>i</w:t>
            </w:r>
            <w:r>
              <w:rPr>
                <w:sz w:val="24"/>
                <w:lang w:val="en-GB" w:eastAsia="en-GB"/>
              </w:rPr>
              <w:t xml:space="preserve">  = (1, 1)</w:t>
            </w:r>
          </w:p>
        </w:tc>
      </w:tr>
    </w:tbl>
    <w:p w14:paraId="7BAA9A84" w14:textId="77777777" w:rsidR="003F6049" w:rsidRP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632CB95" w14:textId="7DE630B5" w:rsidR="009A7062" w:rsidRDefault="009A7062" w:rsidP="009A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2E79C2C" w14:textId="79249F56" w:rsidR="003F6049" w:rsidRDefault="003F6049" w:rsidP="003F6049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 xml:space="preserve">The network is presented with an input vector </w:t>
      </w:r>
      <w:r w:rsidRPr="003F6049">
        <w:rPr>
          <w:b/>
          <w:bCs/>
          <w:sz w:val="24"/>
          <w:lang w:val="en-GB" w:eastAsia="en-GB"/>
        </w:rPr>
        <w:t>x</w:t>
      </w:r>
      <w:r>
        <w:rPr>
          <w:b/>
          <w:bCs/>
          <w:sz w:val="24"/>
          <w:lang w:val="en-GB" w:eastAsia="en-GB"/>
        </w:rPr>
        <w:t xml:space="preserve"> </w:t>
      </w:r>
      <w:r w:rsidRPr="003F6049">
        <w:rPr>
          <w:sz w:val="24"/>
          <w:lang w:val="en-GB" w:eastAsia="en-GB"/>
        </w:rPr>
        <w:t>= (</w:t>
      </w:r>
      <w:r w:rsidR="001C42E1">
        <w:rPr>
          <w:sz w:val="24"/>
          <w:lang w:val="en-GB" w:eastAsia="en-GB"/>
        </w:rPr>
        <w:t>1</w:t>
      </w:r>
      <w:r>
        <w:rPr>
          <w:sz w:val="24"/>
          <w:lang w:val="en-GB" w:eastAsia="en-GB"/>
        </w:rPr>
        <w:t xml:space="preserve">, </w:t>
      </w:r>
      <w:r w:rsidR="006C6448">
        <w:rPr>
          <w:sz w:val="24"/>
          <w:lang w:val="en-GB" w:eastAsia="en-GB"/>
        </w:rPr>
        <w:t>0</w:t>
      </w:r>
      <w:r>
        <w:rPr>
          <w:sz w:val="24"/>
          <w:lang w:val="en-GB" w:eastAsia="en-GB"/>
        </w:rPr>
        <w:t>). Which output unit will be the winner and why</w:t>
      </w:r>
      <w:r w:rsidR="0023267D">
        <w:rPr>
          <w:sz w:val="24"/>
          <w:lang w:val="en-GB" w:eastAsia="en-GB"/>
        </w:rPr>
        <w:t xml:space="preserve"> (4 marks)</w:t>
      </w:r>
      <w:r>
        <w:rPr>
          <w:sz w:val="24"/>
          <w:lang w:val="en-GB" w:eastAsia="en-GB"/>
        </w:rPr>
        <w:t>?</w:t>
      </w:r>
    </w:p>
    <w:p w14:paraId="6240D188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381A7CB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5CF1796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2F22D8F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7E9A0B3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506F10E" w14:textId="77777777" w:rsidR="009B2427" w:rsidRDefault="009B2427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D832F14" w14:textId="77777777" w:rsidR="00DF74AE" w:rsidRDefault="00DF74AE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22B582B9" w14:textId="77777777" w:rsidR="00DF74AE" w:rsidRDefault="00DF74AE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8D413D1" w14:textId="77777777" w:rsidR="00DF74AE" w:rsidRPr="00770B86" w:rsidRDefault="00DF74AE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3A0B52C" w14:textId="4CC89093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377448E1" w14:textId="031CB037" w:rsidR="003F6049" w:rsidRDefault="003F6049" w:rsidP="003F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EA0E49A" w14:textId="14149E77" w:rsidR="003F6049" w:rsidRDefault="003F6049" w:rsidP="003F6049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 xml:space="preserve">Assuming a learning rate </w:t>
      </w:r>
      <w:r w:rsidRPr="00FC5E9B">
        <w:rPr>
          <w:rFonts w:ascii="Symbol" w:hAnsi="Symbol"/>
          <w:sz w:val="24"/>
          <w:lang w:val="en-GB" w:eastAsia="en-GB"/>
        </w:rPr>
        <w:t></w:t>
      </w:r>
      <w:r>
        <w:rPr>
          <w:sz w:val="24"/>
          <w:lang w:val="en-GB" w:eastAsia="en-GB"/>
        </w:rPr>
        <w:t xml:space="preserve"> = </w:t>
      </w:r>
      <w:r w:rsidR="00FC5E9B">
        <w:rPr>
          <w:sz w:val="24"/>
          <w:lang w:val="en-GB" w:eastAsia="en-GB"/>
        </w:rPr>
        <w:t>0.5</w:t>
      </w:r>
      <w:r>
        <w:rPr>
          <w:sz w:val="24"/>
          <w:lang w:val="en-GB" w:eastAsia="en-GB"/>
        </w:rPr>
        <w:t xml:space="preserve">, </w:t>
      </w:r>
      <w:r w:rsidR="00FC5E9B">
        <w:rPr>
          <w:sz w:val="24"/>
          <w:lang w:val="en-GB" w:eastAsia="en-GB"/>
        </w:rPr>
        <w:t xml:space="preserve">what will the weight vector of the winning output be changed to after a single presentation of the input vector </w:t>
      </w:r>
      <w:r w:rsidR="00FC5E9B" w:rsidRPr="003F6049">
        <w:rPr>
          <w:b/>
          <w:bCs/>
          <w:sz w:val="24"/>
          <w:lang w:val="en-GB" w:eastAsia="en-GB"/>
        </w:rPr>
        <w:t>x</w:t>
      </w:r>
      <w:r w:rsidR="00FC5E9B">
        <w:rPr>
          <w:b/>
          <w:bCs/>
          <w:sz w:val="24"/>
          <w:lang w:val="en-GB" w:eastAsia="en-GB"/>
        </w:rPr>
        <w:t xml:space="preserve"> </w:t>
      </w:r>
      <w:r w:rsidR="00FC5E9B" w:rsidRPr="003F6049">
        <w:rPr>
          <w:sz w:val="24"/>
          <w:lang w:val="en-GB" w:eastAsia="en-GB"/>
        </w:rPr>
        <w:t>= (</w:t>
      </w:r>
      <w:r w:rsidR="001C42E1">
        <w:rPr>
          <w:sz w:val="24"/>
          <w:lang w:val="en-GB" w:eastAsia="en-GB"/>
        </w:rPr>
        <w:t xml:space="preserve">1, </w:t>
      </w:r>
      <w:r w:rsidR="006C6448">
        <w:rPr>
          <w:sz w:val="24"/>
          <w:lang w:val="en-GB" w:eastAsia="en-GB"/>
        </w:rPr>
        <w:t>0</w:t>
      </w:r>
      <w:r w:rsidR="00FC5E9B">
        <w:rPr>
          <w:sz w:val="24"/>
          <w:lang w:val="en-GB" w:eastAsia="en-GB"/>
        </w:rPr>
        <w:t>)</w:t>
      </w:r>
      <w:r w:rsidR="0023267D">
        <w:rPr>
          <w:sz w:val="24"/>
          <w:lang w:val="en-GB" w:eastAsia="en-GB"/>
        </w:rPr>
        <w:t xml:space="preserve"> (</w:t>
      </w:r>
      <w:r w:rsidR="005522F7">
        <w:rPr>
          <w:sz w:val="24"/>
          <w:lang w:val="en-GB" w:eastAsia="en-GB"/>
        </w:rPr>
        <w:t>4</w:t>
      </w:r>
      <w:r w:rsidR="0023267D">
        <w:rPr>
          <w:sz w:val="24"/>
          <w:lang w:val="en-GB" w:eastAsia="en-GB"/>
        </w:rPr>
        <w:t xml:space="preserve"> marks)</w:t>
      </w:r>
      <w:r w:rsidR="00FC5E9B">
        <w:rPr>
          <w:sz w:val="24"/>
          <w:lang w:val="en-GB" w:eastAsia="en-GB"/>
        </w:rPr>
        <w:t>?</w:t>
      </w:r>
    </w:p>
    <w:p w14:paraId="4AE27349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1E87C74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0AC2C5F7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4F6FE96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1EB3C68E" w14:textId="77777777" w:rsidR="00770B86" w:rsidRDefault="00770B86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71753B82" w14:textId="765A58BC" w:rsidR="009B2427" w:rsidRDefault="009B2427">
      <w:pPr>
        <w:spacing w:after="200" w:line="276" w:lineRule="auto"/>
        <w:rPr>
          <w:sz w:val="24"/>
          <w:lang w:val="en-GB" w:eastAsia="en-GB"/>
        </w:rPr>
      </w:pPr>
      <w:r>
        <w:rPr>
          <w:sz w:val="24"/>
          <w:lang w:val="en-GB" w:eastAsia="en-GB"/>
        </w:rPr>
        <w:br w:type="page"/>
      </w:r>
    </w:p>
    <w:p w14:paraId="030B1C69" w14:textId="77777777" w:rsidR="00640F53" w:rsidRPr="00770B86" w:rsidRDefault="00640F53" w:rsidP="0077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57444CC7" w14:textId="77777777" w:rsidR="0059063B" w:rsidRPr="0059063B" w:rsidRDefault="0059063B" w:rsidP="0059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41302CBB" w14:textId="77777777" w:rsidR="0059063B" w:rsidRDefault="00A8466A" w:rsidP="00E64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>
        <w:rPr>
          <w:sz w:val="24"/>
          <w:lang w:val="en-GB" w:eastAsia="en-GB"/>
        </w:rPr>
        <w:tab/>
      </w:r>
    </w:p>
    <w:p w14:paraId="6752F7CA" w14:textId="1664958C" w:rsidR="00E64D2B" w:rsidRPr="0059063B" w:rsidRDefault="00E64D2B" w:rsidP="0059063B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  <w:r w:rsidRPr="0059063B">
        <w:rPr>
          <w:sz w:val="24"/>
          <w:lang w:val="en-GB" w:eastAsia="en-GB"/>
        </w:rPr>
        <w:t>The network from (a) is presented with a large number of inputs where x</w:t>
      </w:r>
      <w:r w:rsidRPr="0059063B">
        <w:rPr>
          <w:sz w:val="24"/>
          <w:vertAlign w:val="subscript"/>
          <w:lang w:val="en-GB" w:eastAsia="en-GB"/>
        </w:rPr>
        <w:t>1</w:t>
      </w:r>
      <w:r w:rsidRPr="0059063B">
        <w:rPr>
          <w:sz w:val="24"/>
          <w:lang w:val="en-GB" w:eastAsia="en-GB"/>
        </w:rPr>
        <w:t xml:space="preserve"> and x</w:t>
      </w:r>
      <w:r w:rsidRPr="0059063B">
        <w:rPr>
          <w:sz w:val="24"/>
          <w:vertAlign w:val="subscript"/>
          <w:lang w:val="en-GB" w:eastAsia="en-GB"/>
        </w:rPr>
        <w:t>2</w:t>
      </w:r>
      <w:r w:rsidRPr="0059063B">
        <w:rPr>
          <w:sz w:val="24"/>
          <w:lang w:val="en-GB" w:eastAsia="en-GB"/>
        </w:rPr>
        <w:t xml:space="preserve"> are chosen randomly from values between 0 and 5. Draw the final state of the network both in (mathematical) input space and in (physical) output space (4 marks).</w:t>
      </w:r>
    </w:p>
    <w:p w14:paraId="01CF37E9" w14:textId="74F8F8B8" w:rsidR="00D7759A" w:rsidRDefault="00D7759A">
      <w:pPr>
        <w:spacing w:after="200" w:line="276" w:lineRule="auto"/>
        <w:rPr>
          <w:sz w:val="24"/>
          <w:lang w:val="en-GB" w:eastAsia="en-GB"/>
        </w:rPr>
      </w:pPr>
    </w:p>
    <w:p w14:paraId="743FC42B" w14:textId="77777777" w:rsidR="00A8466A" w:rsidRDefault="00A8466A" w:rsidP="00A8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4"/>
          <w:lang w:val="en-GB" w:eastAsia="en-GB"/>
        </w:rPr>
      </w:pPr>
    </w:p>
    <w:p w14:paraId="5943DE1F" w14:textId="608EB5F9" w:rsidR="0059063B" w:rsidRDefault="0059063B">
      <w:pPr>
        <w:spacing w:after="200" w:line="276" w:lineRule="auto"/>
        <w:rPr>
          <w:sz w:val="24"/>
          <w:lang w:val="en-GB" w:eastAsia="en-GB"/>
        </w:rPr>
      </w:pPr>
      <w:r>
        <w:rPr>
          <w:sz w:val="24"/>
          <w:lang w:val="en-GB" w:eastAsia="en-GB"/>
        </w:rPr>
        <w:br w:type="page"/>
      </w:r>
    </w:p>
    <w:p w14:paraId="5DE7EBD2" w14:textId="77777777" w:rsidR="00F23E8B" w:rsidRPr="009E2358" w:rsidRDefault="00F23E8B" w:rsidP="009E2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lang w:val="en-GB" w:eastAsia="en-GB"/>
        </w:rPr>
      </w:pPr>
    </w:p>
    <w:p w14:paraId="6B04EAD6" w14:textId="77777777" w:rsidR="00160A74" w:rsidRDefault="00160A74" w:rsidP="008A3357">
      <w:pPr>
        <w:spacing w:after="60"/>
        <w:rPr>
          <w:rFonts w:ascii="Arial" w:hAnsi="Arial" w:cs="Arial"/>
        </w:rPr>
      </w:pPr>
    </w:p>
    <w:sectPr w:rsidR="00160A74" w:rsidSect="008B7459">
      <w:headerReference w:type="default" r:id="rId11"/>
      <w:footerReference w:type="default" r:id="rId12"/>
      <w:pgSz w:w="11906" w:h="16838"/>
      <w:pgMar w:top="1440" w:right="1134" w:bottom="99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E8A9" w14:textId="77777777" w:rsidR="00B537C4" w:rsidRDefault="00B537C4" w:rsidP="00DF4ABC">
      <w:r>
        <w:separator/>
      </w:r>
    </w:p>
  </w:endnote>
  <w:endnote w:type="continuationSeparator" w:id="0">
    <w:p w14:paraId="307FBE8D" w14:textId="77777777" w:rsidR="00B537C4" w:rsidRDefault="00B537C4" w:rsidP="00DF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6025" w14:textId="77777777" w:rsidR="00150C8C" w:rsidRPr="00150C8C" w:rsidRDefault="00150C8C" w:rsidP="00150C8C">
    <w:pPr>
      <w:pStyle w:val="Footer"/>
      <w:jc w:val="right"/>
      <w:rPr>
        <w:rFonts w:ascii="Arial" w:hAnsi="Arial" w:cs="Arial"/>
        <w:sz w:val="18"/>
      </w:rPr>
    </w:pPr>
    <w:r w:rsidRPr="00150C8C">
      <w:rPr>
        <w:rFonts w:ascii="Arial" w:hAnsi="Arial" w:cs="Arial"/>
        <w:sz w:val="18"/>
      </w:rPr>
      <w:t xml:space="preserve">Page </w:t>
    </w:r>
    <w:r w:rsidR="009C01AF" w:rsidRPr="00150C8C">
      <w:rPr>
        <w:rFonts w:ascii="Arial" w:hAnsi="Arial" w:cs="Arial"/>
        <w:sz w:val="18"/>
      </w:rPr>
      <w:fldChar w:fldCharType="begin"/>
    </w:r>
    <w:r w:rsidRPr="00150C8C">
      <w:rPr>
        <w:rFonts w:ascii="Arial" w:hAnsi="Arial" w:cs="Arial"/>
        <w:sz w:val="18"/>
      </w:rPr>
      <w:instrText xml:space="preserve"> PAGE   \* MERGEFORMAT </w:instrText>
    </w:r>
    <w:r w:rsidR="009C01AF" w:rsidRPr="00150C8C">
      <w:rPr>
        <w:rFonts w:ascii="Arial" w:hAnsi="Arial" w:cs="Arial"/>
        <w:sz w:val="18"/>
      </w:rPr>
      <w:fldChar w:fldCharType="separate"/>
    </w:r>
    <w:r w:rsidR="00915139">
      <w:rPr>
        <w:rFonts w:ascii="Arial" w:hAnsi="Arial" w:cs="Arial"/>
        <w:noProof/>
        <w:sz w:val="18"/>
      </w:rPr>
      <w:t>8</w:t>
    </w:r>
    <w:r w:rsidR="009C01AF" w:rsidRPr="00150C8C">
      <w:rPr>
        <w:rFonts w:ascii="Arial" w:hAnsi="Arial" w:cs="Arial"/>
        <w:sz w:val="18"/>
      </w:rPr>
      <w:fldChar w:fldCharType="end"/>
    </w:r>
    <w:r w:rsidRPr="00150C8C">
      <w:rPr>
        <w:rFonts w:ascii="Arial" w:hAnsi="Arial" w:cs="Arial"/>
        <w:sz w:val="18"/>
      </w:rPr>
      <w:t xml:space="preserve"> of </w:t>
    </w:r>
    <w:fldSimple w:instr=" NUMPAGES  \* Arabic  \* MERGEFORMAT ">
      <w:r w:rsidR="00915139" w:rsidRPr="00915139">
        <w:rPr>
          <w:rFonts w:ascii="Arial" w:hAnsi="Arial" w:cs="Arial"/>
          <w:noProof/>
          <w:sz w:val="18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1C77" w14:textId="77777777" w:rsidR="00B537C4" w:rsidRDefault="00B537C4" w:rsidP="00DF4ABC">
      <w:r>
        <w:separator/>
      </w:r>
    </w:p>
  </w:footnote>
  <w:footnote w:type="continuationSeparator" w:id="0">
    <w:p w14:paraId="67C2AB69" w14:textId="77777777" w:rsidR="00B537C4" w:rsidRDefault="00B537C4" w:rsidP="00DF4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47A3" w14:textId="77777777" w:rsidR="008A3357" w:rsidRDefault="0802D327" w:rsidP="008A3357">
    <w:pPr>
      <w:pStyle w:val="Header"/>
    </w:pPr>
    <w:r>
      <w:rPr>
        <w:noProof/>
      </w:rPr>
      <w:drawing>
        <wp:inline distT="0" distB="0" distL="0" distR="0" wp14:anchorId="03E95D2C" wp14:editId="0680E467">
          <wp:extent cx="1954924" cy="38926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4924" cy="389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0E1943" w14:textId="08B9E310" w:rsidR="00DF4ABC" w:rsidRDefault="008A3357" w:rsidP="006E5D80">
    <w:pPr>
      <w:pStyle w:val="Header"/>
      <w:rPr>
        <w:b/>
        <w:bCs/>
      </w:rPr>
    </w:pPr>
    <w:r w:rsidRPr="001021A2">
      <w:rPr>
        <w:b/>
        <w:bCs/>
      </w:rPr>
      <w:t>School of Physics, Engineering and Computer Science</w:t>
    </w:r>
  </w:p>
  <w:p w14:paraId="5E48A245" w14:textId="77777777" w:rsidR="006E5D80" w:rsidRPr="008A3357" w:rsidRDefault="006E5D80" w:rsidP="006E5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FF"/>
    <w:multiLevelType w:val="hybridMultilevel"/>
    <w:tmpl w:val="65ACF0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E601E"/>
    <w:multiLevelType w:val="hybridMultilevel"/>
    <w:tmpl w:val="58FE59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7317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5A0320"/>
    <w:multiLevelType w:val="hybridMultilevel"/>
    <w:tmpl w:val="28ACB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37569"/>
    <w:multiLevelType w:val="hybridMultilevel"/>
    <w:tmpl w:val="0480F1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C6169"/>
    <w:multiLevelType w:val="multilevel"/>
    <w:tmpl w:val="D6DC693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8110659"/>
    <w:multiLevelType w:val="hybridMultilevel"/>
    <w:tmpl w:val="616E42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13894"/>
    <w:multiLevelType w:val="hybridMultilevel"/>
    <w:tmpl w:val="A5728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B27E2"/>
    <w:multiLevelType w:val="hybridMultilevel"/>
    <w:tmpl w:val="A926934C"/>
    <w:lvl w:ilvl="0" w:tplc="45C4D35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6FB2A250">
      <w:numFmt w:val="decimal"/>
      <w:lvlText w:val=""/>
      <w:lvlJc w:val="left"/>
    </w:lvl>
    <w:lvl w:ilvl="2" w:tplc="76504288">
      <w:numFmt w:val="decimal"/>
      <w:lvlText w:val=""/>
      <w:lvlJc w:val="left"/>
    </w:lvl>
    <w:lvl w:ilvl="3" w:tplc="D14625F0">
      <w:numFmt w:val="decimal"/>
      <w:lvlText w:val=""/>
      <w:lvlJc w:val="left"/>
    </w:lvl>
    <w:lvl w:ilvl="4" w:tplc="B4628E58">
      <w:numFmt w:val="decimal"/>
      <w:lvlText w:val=""/>
      <w:lvlJc w:val="left"/>
    </w:lvl>
    <w:lvl w:ilvl="5" w:tplc="45402AD2">
      <w:numFmt w:val="decimal"/>
      <w:lvlText w:val=""/>
      <w:lvlJc w:val="left"/>
    </w:lvl>
    <w:lvl w:ilvl="6" w:tplc="03262714">
      <w:numFmt w:val="decimal"/>
      <w:lvlText w:val=""/>
      <w:lvlJc w:val="left"/>
    </w:lvl>
    <w:lvl w:ilvl="7" w:tplc="B4521FD4">
      <w:numFmt w:val="decimal"/>
      <w:lvlText w:val=""/>
      <w:lvlJc w:val="left"/>
    </w:lvl>
    <w:lvl w:ilvl="8" w:tplc="8BE2F062">
      <w:numFmt w:val="decimal"/>
      <w:lvlText w:val=""/>
      <w:lvlJc w:val="left"/>
    </w:lvl>
  </w:abstractNum>
  <w:abstractNum w:abstractNumId="9" w15:restartNumberingAfterBreak="0">
    <w:nsid w:val="265F4276"/>
    <w:multiLevelType w:val="hybridMultilevel"/>
    <w:tmpl w:val="F2A8D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14584"/>
    <w:multiLevelType w:val="hybridMultilevel"/>
    <w:tmpl w:val="422A9BD2"/>
    <w:lvl w:ilvl="0" w:tplc="1E2E4F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D30D4"/>
    <w:multiLevelType w:val="hybridMultilevel"/>
    <w:tmpl w:val="E4BED2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1C218A"/>
    <w:multiLevelType w:val="singleLevel"/>
    <w:tmpl w:val="C1046022"/>
    <w:lvl w:ilvl="0">
      <w:start w:val="1"/>
      <w:numFmt w:val="decimal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13" w15:restartNumberingAfterBreak="0">
    <w:nsid w:val="372B385D"/>
    <w:multiLevelType w:val="hybridMultilevel"/>
    <w:tmpl w:val="CA268F52"/>
    <w:lvl w:ilvl="0" w:tplc="C7968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7177F2"/>
    <w:multiLevelType w:val="hybridMultilevel"/>
    <w:tmpl w:val="9B02035C"/>
    <w:lvl w:ilvl="0" w:tplc="FB16418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30B80"/>
    <w:multiLevelType w:val="hybridMultilevel"/>
    <w:tmpl w:val="BDD41646"/>
    <w:lvl w:ilvl="0" w:tplc="90243C9C">
      <w:start w:val="1"/>
      <w:numFmt w:val="decimal"/>
      <w:lvlText w:val="%1."/>
      <w:lvlJc w:val="left"/>
      <w:pPr>
        <w:ind w:left="43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 w15:restartNumberingAfterBreak="0">
    <w:nsid w:val="45AD3791"/>
    <w:multiLevelType w:val="multilevel"/>
    <w:tmpl w:val="D6DC693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67702AF"/>
    <w:multiLevelType w:val="hybridMultilevel"/>
    <w:tmpl w:val="9DFC5E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13659"/>
    <w:multiLevelType w:val="hybridMultilevel"/>
    <w:tmpl w:val="8FCC0BD2"/>
    <w:lvl w:ilvl="0" w:tplc="90243C9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B74137"/>
    <w:multiLevelType w:val="hybridMultilevel"/>
    <w:tmpl w:val="422A9BD2"/>
    <w:lvl w:ilvl="0" w:tplc="1E2E4F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3112F"/>
    <w:multiLevelType w:val="hybridMultilevel"/>
    <w:tmpl w:val="4E268B4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1028F"/>
    <w:multiLevelType w:val="hybridMultilevel"/>
    <w:tmpl w:val="C7EE939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A50F6"/>
    <w:multiLevelType w:val="hybridMultilevel"/>
    <w:tmpl w:val="65061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E4B8B"/>
    <w:multiLevelType w:val="hybridMultilevel"/>
    <w:tmpl w:val="A45A87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3D0700"/>
    <w:multiLevelType w:val="hybridMultilevel"/>
    <w:tmpl w:val="6874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33B52"/>
    <w:multiLevelType w:val="hybridMultilevel"/>
    <w:tmpl w:val="0CD6AF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B3519"/>
    <w:multiLevelType w:val="hybridMultilevel"/>
    <w:tmpl w:val="88FEEB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3A08FF"/>
    <w:multiLevelType w:val="hybridMultilevel"/>
    <w:tmpl w:val="65ACF0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C3BCF"/>
    <w:multiLevelType w:val="hybridMultilevel"/>
    <w:tmpl w:val="ACE8F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735227">
    <w:abstractNumId w:val="26"/>
  </w:num>
  <w:num w:numId="2" w16cid:durableId="989291433">
    <w:abstractNumId w:val="1"/>
  </w:num>
  <w:num w:numId="3" w16cid:durableId="343479665">
    <w:abstractNumId w:val="18"/>
  </w:num>
  <w:num w:numId="4" w16cid:durableId="11886911">
    <w:abstractNumId w:val="15"/>
  </w:num>
  <w:num w:numId="5" w16cid:durableId="1980912291">
    <w:abstractNumId w:val="9"/>
  </w:num>
  <w:num w:numId="6" w16cid:durableId="1308627007">
    <w:abstractNumId w:val="28"/>
  </w:num>
  <w:num w:numId="7" w16cid:durableId="2144155067">
    <w:abstractNumId w:val="7"/>
  </w:num>
  <w:num w:numId="8" w16cid:durableId="284385057">
    <w:abstractNumId w:val="3"/>
  </w:num>
  <w:num w:numId="9" w16cid:durableId="1976716926">
    <w:abstractNumId w:val="8"/>
  </w:num>
  <w:num w:numId="10" w16cid:durableId="1468013790">
    <w:abstractNumId w:val="4"/>
  </w:num>
  <w:num w:numId="11" w16cid:durableId="688870303">
    <w:abstractNumId w:val="23"/>
  </w:num>
  <w:num w:numId="12" w16cid:durableId="1382754275">
    <w:abstractNumId w:val="12"/>
  </w:num>
  <w:num w:numId="13" w16cid:durableId="103618078">
    <w:abstractNumId w:val="6"/>
  </w:num>
  <w:num w:numId="14" w16cid:durableId="1279796005">
    <w:abstractNumId w:val="10"/>
  </w:num>
  <w:num w:numId="15" w16cid:durableId="1390112355">
    <w:abstractNumId w:val="19"/>
  </w:num>
  <w:num w:numId="16" w16cid:durableId="706679717">
    <w:abstractNumId w:val="14"/>
  </w:num>
  <w:num w:numId="17" w16cid:durableId="1304584219">
    <w:abstractNumId w:val="24"/>
  </w:num>
  <w:num w:numId="18" w16cid:durableId="189416167">
    <w:abstractNumId w:val="11"/>
  </w:num>
  <w:num w:numId="19" w16cid:durableId="1341010390">
    <w:abstractNumId w:val="22"/>
  </w:num>
  <w:num w:numId="20" w16cid:durableId="665085362">
    <w:abstractNumId w:val="17"/>
  </w:num>
  <w:num w:numId="21" w16cid:durableId="215317285">
    <w:abstractNumId w:val="25"/>
  </w:num>
  <w:num w:numId="22" w16cid:durableId="1261599761">
    <w:abstractNumId w:val="20"/>
  </w:num>
  <w:num w:numId="23" w16cid:durableId="2140031497">
    <w:abstractNumId w:val="21"/>
  </w:num>
  <w:num w:numId="24" w16cid:durableId="1857423944">
    <w:abstractNumId w:val="0"/>
  </w:num>
  <w:num w:numId="25" w16cid:durableId="2006737322">
    <w:abstractNumId w:val="16"/>
  </w:num>
  <w:num w:numId="26" w16cid:durableId="1524435947">
    <w:abstractNumId w:val="2"/>
  </w:num>
  <w:num w:numId="27" w16cid:durableId="931279172">
    <w:abstractNumId w:val="5"/>
  </w:num>
  <w:num w:numId="28" w16cid:durableId="531188058">
    <w:abstractNumId w:val="13"/>
  </w:num>
  <w:num w:numId="29" w16cid:durableId="16031010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DA1"/>
    <w:rsid w:val="0000128F"/>
    <w:rsid w:val="000104E8"/>
    <w:rsid w:val="0002747C"/>
    <w:rsid w:val="00041EC7"/>
    <w:rsid w:val="0004733C"/>
    <w:rsid w:val="0005243A"/>
    <w:rsid w:val="000546F2"/>
    <w:rsid w:val="000602BD"/>
    <w:rsid w:val="00062791"/>
    <w:rsid w:val="000754DD"/>
    <w:rsid w:val="000A144D"/>
    <w:rsid w:val="000A1791"/>
    <w:rsid w:val="000A18B3"/>
    <w:rsid w:val="000B1B06"/>
    <w:rsid w:val="000C3B66"/>
    <w:rsid w:val="000E7720"/>
    <w:rsid w:val="00112377"/>
    <w:rsid w:val="001125E8"/>
    <w:rsid w:val="0011596E"/>
    <w:rsid w:val="00125262"/>
    <w:rsid w:val="0013119B"/>
    <w:rsid w:val="00142A5A"/>
    <w:rsid w:val="00143AFB"/>
    <w:rsid w:val="0014454B"/>
    <w:rsid w:val="00147FE5"/>
    <w:rsid w:val="00150C8C"/>
    <w:rsid w:val="00157B33"/>
    <w:rsid w:val="0016072B"/>
    <w:rsid w:val="00160A74"/>
    <w:rsid w:val="00160D18"/>
    <w:rsid w:val="00161683"/>
    <w:rsid w:val="00185527"/>
    <w:rsid w:val="001859B0"/>
    <w:rsid w:val="00190E27"/>
    <w:rsid w:val="001A0467"/>
    <w:rsid w:val="001A087C"/>
    <w:rsid w:val="001A1855"/>
    <w:rsid w:val="001B020C"/>
    <w:rsid w:val="001B66B3"/>
    <w:rsid w:val="001B6715"/>
    <w:rsid w:val="001C0410"/>
    <w:rsid w:val="001C42E1"/>
    <w:rsid w:val="001D322F"/>
    <w:rsid w:val="001F14A4"/>
    <w:rsid w:val="001F2FCD"/>
    <w:rsid w:val="0020403B"/>
    <w:rsid w:val="0021761F"/>
    <w:rsid w:val="0023267D"/>
    <w:rsid w:val="00251525"/>
    <w:rsid w:val="0025230B"/>
    <w:rsid w:val="00252708"/>
    <w:rsid w:val="00253F48"/>
    <w:rsid w:val="002644BB"/>
    <w:rsid w:val="002C0615"/>
    <w:rsid w:val="002C2223"/>
    <w:rsid w:val="002E51D5"/>
    <w:rsid w:val="002F1C3E"/>
    <w:rsid w:val="00301A21"/>
    <w:rsid w:val="00301B9E"/>
    <w:rsid w:val="00333E9D"/>
    <w:rsid w:val="00333FBD"/>
    <w:rsid w:val="003A010C"/>
    <w:rsid w:val="003A5517"/>
    <w:rsid w:val="003A5689"/>
    <w:rsid w:val="003B1A49"/>
    <w:rsid w:val="003B2843"/>
    <w:rsid w:val="003D73F1"/>
    <w:rsid w:val="003E3B41"/>
    <w:rsid w:val="003E4D29"/>
    <w:rsid w:val="003F3965"/>
    <w:rsid w:val="003F6049"/>
    <w:rsid w:val="003F78DE"/>
    <w:rsid w:val="004441BE"/>
    <w:rsid w:val="004459DA"/>
    <w:rsid w:val="00445BE1"/>
    <w:rsid w:val="00446481"/>
    <w:rsid w:val="00467B63"/>
    <w:rsid w:val="00470918"/>
    <w:rsid w:val="004D03AB"/>
    <w:rsid w:val="004E5352"/>
    <w:rsid w:val="005051BC"/>
    <w:rsid w:val="00512EFA"/>
    <w:rsid w:val="00521680"/>
    <w:rsid w:val="005332DA"/>
    <w:rsid w:val="00546863"/>
    <w:rsid w:val="005522F7"/>
    <w:rsid w:val="00557DE7"/>
    <w:rsid w:val="00573F53"/>
    <w:rsid w:val="005740BD"/>
    <w:rsid w:val="00586CF1"/>
    <w:rsid w:val="00590258"/>
    <w:rsid w:val="0059063B"/>
    <w:rsid w:val="005A4303"/>
    <w:rsid w:val="005C3305"/>
    <w:rsid w:val="005E7DAC"/>
    <w:rsid w:val="005F3D4E"/>
    <w:rsid w:val="00640F53"/>
    <w:rsid w:val="006428EA"/>
    <w:rsid w:val="00644819"/>
    <w:rsid w:val="00645EF8"/>
    <w:rsid w:val="0065030A"/>
    <w:rsid w:val="0065176B"/>
    <w:rsid w:val="0067558C"/>
    <w:rsid w:val="00690E8D"/>
    <w:rsid w:val="006936E8"/>
    <w:rsid w:val="00696FE6"/>
    <w:rsid w:val="006975F2"/>
    <w:rsid w:val="006A7396"/>
    <w:rsid w:val="006C6448"/>
    <w:rsid w:val="006C6C2A"/>
    <w:rsid w:val="006D4849"/>
    <w:rsid w:val="006E2B6C"/>
    <w:rsid w:val="006E5CEE"/>
    <w:rsid w:val="006E5D80"/>
    <w:rsid w:val="006F60F6"/>
    <w:rsid w:val="006F72FB"/>
    <w:rsid w:val="006F7698"/>
    <w:rsid w:val="007216C4"/>
    <w:rsid w:val="007364FB"/>
    <w:rsid w:val="00741144"/>
    <w:rsid w:val="00745605"/>
    <w:rsid w:val="00751982"/>
    <w:rsid w:val="00753B7B"/>
    <w:rsid w:val="00770B86"/>
    <w:rsid w:val="00772A26"/>
    <w:rsid w:val="00774F08"/>
    <w:rsid w:val="00782C34"/>
    <w:rsid w:val="00786912"/>
    <w:rsid w:val="007B3F99"/>
    <w:rsid w:val="007B69CE"/>
    <w:rsid w:val="007C64EB"/>
    <w:rsid w:val="007D0697"/>
    <w:rsid w:val="00831A4C"/>
    <w:rsid w:val="008340D0"/>
    <w:rsid w:val="00841307"/>
    <w:rsid w:val="0087710B"/>
    <w:rsid w:val="00881493"/>
    <w:rsid w:val="00890BA7"/>
    <w:rsid w:val="008910CB"/>
    <w:rsid w:val="00894504"/>
    <w:rsid w:val="008A3357"/>
    <w:rsid w:val="008A41ED"/>
    <w:rsid w:val="008B0794"/>
    <w:rsid w:val="008B453B"/>
    <w:rsid w:val="008B7459"/>
    <w:rsid w:val="008D4641"/>
    <w:rsid w:val="008D6397"/>
    <w:rsid w:val="008D6861"/>
    <w:rsid w:val="008D7596"/>
    <w:rsid w:val="008F1202"/>
    <w:rsid w:val="008F1965"/>
    <w:rsid w:val="008F552C"/>
    <w:rsid w:val="00906B38"/>
    <w:rsid w:val="00915139"/>
    <w:rsid w:val="00926A77"/>
    <w:rsid w:val="00926F5D"/>
    <w:rsid w:val="0092767C"/>
    <w:rsid w:val="00933CD0"/>
    <w:rsid w:val="009409B2"/>
    <w:rsid w:val="009415FD"/>
    <w:rsid w:val="00956CBF"/>
    <w:rsid w:val="009578B6"/>
    <w:rsid w:val="009676EE"/>
    <w:rsid w:val="009738FD"/>
    <w:rsid w:val="00992D4E"/>
    <w:rsid w:val="00995B51"/>
    <w:rsid w:val="009A7062"/>
    <w:rsid w:val="009B2427"/>
    <w:rsid w:val="009C01AF"/>
    <w:rsid w:val="009C30F8"/>
    <w:rsid w:val="009E2358"/>
    <w:rsid w:val="009F7AF2"/>
    <w:rsid w:val="00A0570A"/>
    <w:rsid w:val="00A13FF2"/>
    <w:rsid w:val="00A2379F"/>
    <w:rsid w:val="00A27091"/>
    <w:rsid w:val="00A33335"/>
    <w:rsid w:val="00A433FA"/>
    <w:rsid w:val="00A56F4A"/>
    <w:rsid w:val="00A626D7"/>
    <w:rsid w:val="00A6607C"/>
    <w:rsid w:val="00A67FAF"/>
    <w:rsid w:val="00A8466A"/>
    <w:rsid w:val="00AA6252"/>
    <w:rsid w:val="00AD6F5A"/>
    <w:rsid w:val="00AF171B"/>
    <w:rsid w:val="00AF3FFE"/>
    <w:rsid w:val="00AF6B23"/>
    <w:rsid w:val="00B01495"/>
    <w:rsid w:val="00B23C8F"/>
    <w:rsid w:val="00B23DA1"/>
    <w:rsid w:val="00B30455"/>
    <w:rsid w:val="00B4208E"/>
    <w:rsid w:val="00B42C5E"/>
    <w:rsid w:val="00B44BA6"/>
    <w:rsid w:val="00B45118"/>
    <w:rsid w:val="00B537C4"/>
    <w:rsid w:val="00B65A3C"/>
    <w:rsid w:val="00B75B28"/>
    <w:rsid w:val="00B77933"/>
    <w:rsid w:val="00B77E1D"/>
    <w:rsid w:val="00B93677"/>
    <w:rsid w:val="00B97F0B"/>
    <w:rsid w:val="00BB6C46"/>
    <w:rsid w:val="00BD22B5"/>
    <w:rsid w:val="00BD618F"/>
    <w:rsid w:val="00BE6B6E"/>
    <w:rsid w:val="00C35491"/>
    <w:rsid w:val="00C7312C"/>
    <w:rsid w:val="00C91E95"/>
    <w:rsid w:val="00C949ED"/>
    <w:rsid w:val="00CC479B"/>
    <w:rsid w:val="00CD0B7F"/>
    <w:rsid w:val="00D02484"/>
    <w:rsid w:val="00D054F9"/>
    <w:rsid w:val="00D33C5F"/>
    <w:rsid w:val="00D41CD7"/>
    <w:rsid w:val="00D526EC"/>
    <w:rsid w:val="00D72805"/>
    <w:rsid w:val="00D7759A"/>
    <w:rsid w:val="00D8356A"/>
    <w:rsid w:val="00D9055E"/>
    <w:rsid w:val="00D943A4"/>
    <w:rsid w:val="00DB013D"/>
    <w:rsid w:val="00DC09EA"/>
    <w:rsid w:val="00DE3294"/>
    <w:rsid w:val="00DE34E6"/>
    <w:rsid w:val="00DF4ABC"/>
    <w:rsid w:val="00DF74AE"/>
    <w:rsid w:val="00E217C2"/>
    <w:rsid w:val="00E47081"/>
    <w:rsid w:val="00E5797B"/>
    <w:rsid w:val="00E64D2B"/>
    <w:rsid w:val="00E83C1C"/>
    <w:rsid w:val="00E901BC"/>
    <w:rsid w:val="00E92BD7"/>
    <w:rsid w:val="00E9602B"/>
    <w:rsid w:val="00E96761"/>
    <w:rsid w:val="00E96BA1"/>
    <w:rsid w:val="00EA1CC7"/>
    <w:rsid w:val="00EA35CC"/>
    <w:rsid w:val="00EA46D4"/>
    <w:rsid w:val="00ED598B"/>
    <w:rsid w:val="00EE13FD"/>
    <w:rsid w:val="00F01F31"/>
    <w:rsid w:val="00F03E69"/>
    <w:rsid w:val="00F051DE"/>
    <w:rsid w:val="00F05CFA"/>
    <w:rsid w:val="00F13E36"/>
    <w:rsid w:val="00F16759"/>
    <w:rsid w:val="00F2040A"/>
    <w:rsid w:val="00F23E8B"/>
    <w:rsid w:val="00F3571F"/>
    <w:rsid w:val="00F43426"/>
    <w:rsid w:val="00F6579B"/>
    <w:rsid w:val="00F83D39"/>
    <w:rsid w:val="00F9022F"/>
    <w:rsid w:val="00FA1FE2"/>
    <w:rsid w:val="00FA58EC"/>
    <w:rsid w:val="00FA64E6"/>
    <w:rsid w:val="00FB219E"/>
    <w:rsid w:val="00FC5E9B"/>
    <w:rsid w:val="00FC76B5"/>
    <w:rsid w:val="00FD57A8"/>
    <w:rsid w:val="00FF0452"/>
    <w:rsid w:val="00FF33F5"/>
    <w:rsid w:val="00FF7167"/>
    <w:rsid w:val="0802D327"/>
    <w:rsid w:val="154F5CD5"/>
    <w:rsid w:val="261873E9"/>
    <w:rsid w:val="49EB417D"/>
    <w:rsid w:val="52289C03"/>
    <w:rsid w:val="7F05E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7D50E"/>
  <w15:docId w15:val="{17FCC819-3A0F-4B23-A228-335EB2FF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F4ABC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12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12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F4ABC"/>
    <w:pPr>
      <w:keepNext/>
      <w:numPr>
        <w:ilvl w:val="2"/>
        <w:numId w:val="2"/>
      </w:numPr>
      <w:tabs>
        <w:tab w:val="num" w:pos="360"/>
      </w:tabs>
      <w:ind w:left="0" w:firstLine="0"/>
      <w:outlineLvl w:val="2"/>
    </w:pPr>
    <w:rPr>
      <w:b/>
      <w:color w:val="000000"/>
      <w:sz w:val="20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E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B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49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AB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DF4ABC"/>
  </w:style>
  <w:style w:type="paragraph" w:styleId="Footer">
    <w:name w:val="footer"/>
    <w:basedOn w:val="Normal"/>
    <w:link w:val="FooterChar"/>
    <w:uiPriority w:val="99"/>
    <w:unhideWhenUsed/>
    <w:rsid w:val="00DF4AB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F4ABC"/>
  </w:style>
  <w:style w:type="paragraph" w:styleId="BalloonText">
    <w:name w:val="Balloon Text"/>
    <w:basedOn w:val="Normal"/>
    <w:link w:val="BalloonTextChar"/>
    <w:uiPriority w:val="99"/>
    <w:semiHidden/>
    <w:unhideWhenUsed/>
    <w:rsid w:val="00DF4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AB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DF4ABC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BC"/>
    <w:rPr>
      <w:rFonts w:asciiTheme="majorHAnsi" w:eastAsiaTheme="majorEastAsia" w:hAnsiTheme="majorHAnsi" w:cstheme="majorBidi"/>
      <w:color w:val="243F60" w:themeColor="accent1" w:themeShade="7F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150C8C"/>
    <w:pPr>
      <w:ind w:left="720"/>
      <w:contextualSpacing/>
    </w:pPr>
  </w:style>
  <w:style w:type="paragraph" w:customStyle="1" w:styleId="Style1">
    <w:name w:val="Style1"/>
    <w:basedOn w:val="Heading3"/>
    <w:rsid w:val="00D02484"/>
    <w:pPr>
      <w:tabs>
        <w:tab w:val="clear" w:pos="360"/>
        <w:tab w:val="num" w:pos="720"/>
        <w:tab w:val="num" w:pos="2160"/>
      </w:tabs>
      <w:spacing w:before="240" w:after="60"/>
      <w:ind w:left="2160" w:hanging="360"/>
    </w:pPr>
    <w:rPr>
      <w:b w:val="0"/>
      <w:color w:val="auto"/>
      <w:sz w:val="24"/>
      <w:szCs w:val="24"/>
    </w:rPr>
  </w:style>
  <w:style w:type="character" w:styleId="Hyperlink">
    <w:name w:val="Hyperlink"/>
    <w:basedOn w:val="DefaultParagraphFont"/>
    <w:rsid w:val="00D0248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ED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73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73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odyText">
    <w:name w:val="Body Text"/>
    <w:basedOn w:val="Normal"/>
    <w:link w:val="BodyTextChar"/>
    <w:rsid w:val="00C7312C"/>
    <w:rPr>
      <w:color w:val="000000"/>
      <w:sz w:val="20"/>
      <w:lang w:val="en-GB"/>
    </w:rPr>
  </w:style>
  <w:style w:type="character" w:customStyle="1" w:styleId="BodyTextChar">
    <w:name w:val="Body Text Char"/>
    <w:basedOn w:val="DefaultParagraphFont"/>
    <w:link w:val="BodyText"/>
    <w:rsid w:val="00C7312C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rmalWeb">
    <w:name w:val="Normal (Web)"/>
    <w:basedOn w:val="Normal"/>
    <w:uiPriority w:val="99"/>
    <w:rsid w:val="00774F0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3C8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3C8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B23C8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B23C8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491"/>
    <w:rPr>
      <w:rFonts w:asciiTheme="majorHAnsi" w:eastAsiaTheme="majorEastAsia" w:hAnsiTheme="majorHAnsi" w:cstheme="majorBidi"/>
      <w:color w:val="243F60" w:themeColor="accent1" w:themeShade="7F"/>
      <w:szCs w:val="20"/>
      <w:lang w:val="en-US"/>
    </w:rPr>
  </w:style>
  <w:style w:type="table" w:styleId="TableGridLight">
    <w:name w:val="Grid Table Light"/>
    <w:basedOn w:val="TableNormal"/>
    <w:uiPriority w:val="40"/>
    <w:rsid w:val="000B1B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0B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B1B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D8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90E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5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6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6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1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0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9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Engineering%20and%20Technology\Academic%20Quality\QA%20Handbook%20and%20Documentation\Academic%20Quality%20Handbook%202018-19\Appendix%20C%20Assignment%20Briefing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4baeb5-851f-436d-99e3-0779660a4e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C971471B9A84BB0F5ECD93FBFEC98" ma:contentTypeVersion="18" ma:contentTypeDescription="Create a new document." ma:contentTypeScope="" ma:versionID="a44d5b2fb00290c5258708e408ffef2d">
  <xsd:schema xmlns:xsd="http://www.w3.org/2001/XMLSchema" xmlns:xs="http://www.w3.org/2001/XMLSchema" xmlns:p="http://schemas.microsoft.com/office/2006/metadata/properties" xmlns:ns3="774baeb5-851f-436d-99e3-0779660a4eb9" xmlns:ns4="9ff3b043-578c-426e-9391-3890f51a1856" targetNamespace="http://schemas.microsoft.com/office/2006/metadata/properties" ma:root="true" ma:fieldsID="6533a323311d34036b8632f72b29586d" ns3:_="" ns4:_="">
    <xsd:import namespace="774baeb5-851f-436d-99e3-0779660a4eb9"/>
    <xsd:import namespace="9ff3b043-578c-426e-9391-3890f51a18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baeb5-851f-436d-99e3-0779660a4e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3b043-578c-426e-9391-3890f51a185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DF548-35F9-4DD9-8901-B6FE58E39471}">
  <ds:schemaRefs>
    <ds:schemaRef ds:uri="http://schemas.microsoft.com/office/2006/metadata/properties"/>
    <ds:schemaRef ds:uri="http://schemas.microsoft.com/office/infopath/2007/PartnerControls"/>
    <ds:schemaRef ds:uri="774baeb5-851f-436d-99e3-0779660a4eb9"/>
  </ds:schemaRefs>
</ds:datastoreItem>
</file>

<file path=customXml/itemProps2.xml><?xml version="1.0" encoding="utf-8"?>
<ds:datastoreItem xmlns:ds="http://schemas.openxmlformats.org/officeDocument/2006/customXml" ds:itemID="{28A697F7-48B6-4141-AB41-B8CD6A0742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1E196F-2F69-4DBF-BFE2-D901A936B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baeb5-851f-436d-99e3-0779660a4eb9"/>
    <ds:schemaRef ds:uri="9ff3b043-578c-426e-9391-3890f51a18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21CD9-FDF2-4A1D-B6A9-7EE22DF56B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Appendix C Assignment Briefing Sheet</Template>
  <TotalTime>1</TotalTime>
  <Pages>7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Murray, Susan</dc:creator>
  <cp:lastModifiedBy>Volker Steuber</cp:lastModifiedBy>
  <cp:revision>3</cp:revision>
  <cp:lastPrinted>2019-07-31T15:23:00Z</cp:lastPrinted>
  <dcterms:created xsi:type="dcterms:W3CDTF">2026-02-09T23:49:00Z</dcterms:created>
  <dcterms:modified xsi:type="dcterms:W3CDTF">2026-02-09T23:49:00Z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0x010100E1BC971471B9A84BB0F5ECD93FBFEC98</vt:lpwstr>
  </property>
</Properties>
</file>